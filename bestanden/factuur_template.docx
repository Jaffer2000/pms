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Verfijndetabel2"/>
        <w:tblW w:w="9747" w:type="dxa"/>
        <w:tblLayout w:type="fixed"/>
        <w:tblLook w:val="0620" w:firstRow="1" w:lastRow="0" w:firstColumn="0" w:lastColumn="0" w:noHBand="1" w:noVBand="1"/>
        <w:tblDescription w:val="De eerste tabel bevat informatie voor de koptekst van de factuur, de bedrijfsnaam en contactgegevens, de titel, het nummer en de datum van de factuur en factuur- en afleveradressen van de ontvanger. De tweede tabel bevat opmerkingen of speciale instructies en de derde tabel bevat de naam van de verkoper, het inkoopordernummer, de aanvrager, verzonden via, het FOB-punt (Free on Board) en de voorwaarden"/>
      </w:tblPr>
      <w:tblGrid>
        <w:gridCol w:w="5032"/>
        <w:gridCol w:w="4715"/>
      </w:tblGrid>
      <w:tr w:rsidR="008049DB" w:rsidRPr="005524E8" w14:paraId="1195D95A" w14:textId="77777777" w:rsidTr="00897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4B27FA22" w14:textId="4A608791" w:rsidR="008049DB" w:rsidRPr="005524E8" w:rsidRDefault="00000000">
            <w:pPr>
              <w:pStyle w:val="Kop1"/>
              <w:outlineLvl w:val="0"/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alias w:val="Voer bedrijfsnaam in:"/>
                <w:tag w:val="Voer bedrijfsnaam in:"/>
                <w:id w:val="-1907209145"/>
                <w:placeholder>
                  <w:docPart w:val="85BFEF346162294F8F285FA2A8F9B364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3D4CED" w:rsidRPr="005524E8">
                  <w:rPr>
                    <w:rFonts w:ascii="Poppins" w:hAnsi="Poppins" w:cs="Poppins"/>
                  </w:rPr>
                  <w:t>Stichting Innovision Solutions</w:t>
                </w:r>
              </w:sdtContent>
            </w:sdt>
          </w:p>
          <w:p w14:paraId="57B3C53D" w14:textId="49363CDF" w:rsidR="008049DB" w:rsidRPr="005524E8" w:rsidRDefault="003D4CED">
            <w:pPr>
              <w:pStyle w:val="Slogan"/>
              <w:rPr>
                <w:rFonts w:ascii="Poppins" w:hAnsi="Poppins" w:cs="Poppins"/>
              </w:rPr>
            </w:pPr>
            <w:r w:rsidRPr="005524E8">
              <w:rPr>
                <w:rFonts w:ascii="Poppins" w:hAnsi="Poppins" w:cs="Poppins"/>
              </w:rPr>
              <w:t>Terneuzen</w:t>
            </w:r>
          </w:p>
          <w:p w14:paraId="26A29BAA" w14:textId="62FC6CB2" w:rsidR="008049DB" w:rsidRPr="005524E8" w:rsidRDefault="003D4CED">
            <w:pPr>
              <w:rPr>
                <w:rFonts w:ascii="Poppins" w:hAnsi="Poppins" w:cs="Poppins"/>
              </w:rPr>
            </w:pPr>
            <w:r w:rsidRPr="005524E8">
              <w:rPr>
                <w:rFonts w:ascii="Poppins" w:hAnsi="Poppins" w:cs="Poppins"/>
              </w:rPr>
              <w:t>Vlietstraat 11a</w:t>
            </w:r>
          </w:p>
          <w:p w14:paraId="473A8ED1" w14:textId="531B8FEE" w:rsidR="00616194" w:rsidRPr="005524E8" w:rsidRDefault="003D4CED">
            <w:pPr>
              <w:rPr>
                <w:rFonts w:ascii="Poppins" w:hAnsi="Poppins" w:cs="Poppins"/>
              </w:rPr>
            </w:pPr>
            <w:r w:rsidRPr="005524E8">
              <w:rPr>
                <w:rFonts w:ascii="Poppins" w:hAnsi="Poppins" w:cs="Poppins"/>
              </w:rPr>
              <w:t>4535 HA, Terneuzen</w:t>
            </w:r>
          </w:p>
          <w:p w14:paraId="636D6E3B" w14:textId="4C810D8E" w:rsidR="003D4CED" w:rsidRPr="005524E8" w:rsidRDefault="003D4CED">
            <w:pPr>
              <w:rPr>
                <w:rFonts w:ascii="Poppins" w:hAnsi="Poppins" w:cs="Poppins"/>
              </w:rPr>
            </w:pPr>
            <w:r w:rsidRPr="005524E8">
              <w:rPr>
                <w:rFonts w:ascii="Poppins" w:hAnsi="Poppins" w:cs="Poppins"/>
              </w:rPr>
              <w:t>Nederland</w:t>
            </w:r>
          </w:p>
          <w:p w14:paraId="0DF1EDE9" w14:textId="6F723F7E" w:rsidR="00D703FD" w:rsidRPr="005524E8" w:rsidRDefault="00D703FD">
            <w:pPr>
              <w:rPr>
                <w:rFonts w:ascii="Poppins" w:hAnsi="Poppins" w:cs="Poppins"/>
              </w:rPr>
            </w:pPr>
            <w:r w:rsidRPr="005524E8">
              <w:rPr>
                <w:rFonts w:ascii="Poppins" w:hAnsi="Poppins" w:cs="Poppins"/>
              </w:rPr>
              <w:t xml:space="preserve">KvK: </w:t>
            </w:r>
            <w:r w:rsidR="005524E8" w:rsidRPr="005524E8">
              <w:rPr>
                <w:rFonts w:ascii="Poppins" w:hAnsi="Poppins" w:cs="Poppins"/>
              </w:rPr>
              <w:t>20170195</w:t>
            </w:r>
          </w:p>
          <w:p w14:paraId="365FC7BE" w14:textId="77777777" w:rsidR="003D4CED" w:rsidRPr="005524E8" w:rsidRDefault="003D4CED">
            <w:pPr>
              <w:rPr>
                <w:rFonts w:ascii="Poppins" w:hAnsi="Poppins" w:cs="Poppins"/>
              </w:rPr>
            </w:pPr>
          </w:p>
          <w:p w14:paraId="78AC5949" w14:textId="77777777" w:rsidR="008049DB" w:rsidRPr="005524E8" w:rsidRDefault="00000000">
            <w:pPr>
              <w:rPr>
                <w:rFonts w:ascii="Poppins" w:hAnsi="Poppins" w:cs="Poppins"/>
                <w:lang w:bidi="nl-NL"/>
              </w:rPr>
            </w:pPr>
            <w:sdt>
              <w:sdtPr>
                <w:rPr>
                  <w:rFonts w:ascii="Poppins" w:hAnsi="Poppins" w:cs="Poppins"/>
                </w:rPr>
                <w:alias w:val="Telefoon:"/>
                <w:tag w:val="Telefoon:"/>
                <w:id w:val="-480227063"/>
                <w:placeholder>
                  <w:docPart w:val="A627505029C22A4BBA3A2A5C63FF2A4E"/>
                </w:placeholder>
                <w:temporary/>
                <w:showingPlcHdr/>
                <w15:appearance w15:val="hidden"/>
              </w:sdtPr>
              <w:sdtContent>
                <w:r w:rsidR="00616194" w:rsidRPr="005524E8">
                  <w:rPr>
                    <w:rFonts w:ascii="Poppins" w:hAnsi="Poppins" w:cs="Poppins"/>
                    <w:lang w:bidi="nl-NL"/>
                  </w:rPr>
                  <w:t>Telefoon:</w:t>
                </w:r>
              </w:sdtContent>
            </w:sdt>
            <w:r w:rsidR="003D4CED" w:rsidRPr="005524E8">
              <w:rPr>
                <w:rFonts w:ascii="Poppins" w:hAnsi="Poppins" w:cs="Poppins"/>
                <w:lang w:bidi="nl-NL"/>
              </w:rPr>
              <w:t xml:space="preserve"> +31 6 206 503 25</w:t>
            </w:r>
          </w:p>
          <w:p w14:paraId="2C85BB66" w14:textId="137E8B22" w:rsidR="003D4CED" w:rsidRPr="005524E8" w:rsidRDefault="003D4CED">
            <w:pPr>
              <w:rPr>
                <w:rFonts w:ascii="Poppins" w:hAnsi="Poppins" w:cs="Poppins"/>
              </w:rPr>
            </w:pPr>
          </w:p>
        </w:tc>
        <w:tc>
          <w:tcPr>
            <w:tcW w:w="4715" w:type="dxa"/>
          </w:tcPr>
          <w:p w14:paraId="2172F8DF" w14:textId="77777777" w:rsidR="008049DB" w:rsidRPr="005524E8" w:rsidRDefault="00000000">
            <w:pPr>
              <w:pStyle w:val="Titel"/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alias w:val="Factuur:"/>
                <w:tag w:val="Factuur:"/>
                <w:id w:val="205688853"/>
                <w:placeholder>
                  <w:docPart w:val="66FAC76203BB26488668F6F3E8051782"/>
                </w:placeholder>
                <w:temporary/>
                <w:showingPlcHdr/>
                <w15:appearance w15:val="hidden"/>
              </w:sdtPr>
              <w:sdtContent>
                <w:r w:rsidR="00CE7F7E" w:rsidRPr="005524E8">
                  <w:rPr>
                    <w:rFonts w:ascii="Poppins" w:hAnsi="Poppins" w:cs="Poppins"/>
                    <w:lang w:bidi="nl-NL"/>
                  </w:rPr>
                  <w:t>FACTUUR</w:t>
                </w:r>
              </w:sdtContent>
            </w:sdt>
          </w:p>
          <w:p w14:paraId="52C23B0F" w14:textId="08E079C5" w:rsidR="008049DB" w:rsidRPr="005524E8" w:rsidRDefault="00000000">
            <w:pPr>
              <w:pStyle w:val="Kop2"/>
              <w:outlineLvl w:val="1"/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alias w:val="Factuurnummer:"/>
                <w:tag w:val="Factuurnummer:"/>
                <w:id w:val="674689995"/>
                <w:placeholder>
                  <w:docPart w:val="E4A8F5E2645B34478167925E32C58DF8"/>
                </w:placeholder>
                <w:temporary/>
                <w:showingPlcHdr/>
                <w15:appearance w15:val="hidden"/>
              </w:sdtPr>
              <w:sdtContent>
                <w:r w:rsidR="00CE7F7E" w:rsidRPr="005524E8">
                  <w:rPr>
                    <w:rFonts w:ascii="Poppins" w:hAnsi="Poppins" w:cs="Poppins"/>
                    <w:lang w:bidi="nl-NL"/>
                  </w:rPr>
                  <w:t>Factuurnummer</w:t>
                </w:r>
              </w:sdtContent>
            </w:sdt>
            <w:r w:rsidR="003D4CED" w:rsidRPr="005524E8">
              <w:rPr>
                <w:rFonts w:ascii="Poppins" w:hAnsi="Poppins" w:cs="Poppins"/>
              </w:rPr>
              <w:t>:</w:t>
            </w:r>
            <w:r w:rsidR="00CE7F7E" w:rsidRPr="005524E8">
              <w:rPr>
                <w:rFonts w:ascii="Poppins" w:hAnsi="Poppins" w:cs="Poppins"/>
                <w:lang w:bidi="nl-NL"/>
              </w:rPr>
              <w:t xml:space="preserve"> </w:t>
            </w:r>
            <w:r w:rsidR="003D4CED" w:rsidRPr="005524E8">
              <w:rPr>
                <w:rFonts w:ascii="Poppins" w:hAnsi="Poppins" w:cs="Poppins"/>
              </w:rPr>
              <w:t>{NUMMER}</w:t>
            </w:r>
          </w:p>
          <w:p w14:paraId="00608333" w14:textId="1EDAAACF" w:rsidR="008049DB" w:rsidRPr="005524E8" w:rsidRDefault="0007277D">
            <w:pPr>
              <w:pStyle w:val="Kop2"/>
              <w:outlineLvl w:val="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  <w:noProof/>
              </w:rPr>
              <w:drawing>
                <wp:anchor distT="0" distB="0" distL="114300" distR="114300" simplePos="0" relativeHeight="251660288" behindDoc="0" locked="0" layoutInCell="1" allowOverlap="1" wp14:anchorId="2ADFF7A5" wp14:editId="4B08F5A6">
                  <wp:simplePos x="0" y="0"/>
                  <wp:positionH relativeFrom="column">
                    <wp:posOffset>1572986</wp:posOffset>
                  </wp:positionH>
                  <wp:positionV relativeFrom="paragraph">
                    <wp:posOffset>484505</wp:posOffset>
                  </wp:positionV>
                  <wp:extent cx="1254300" cy="332045"/>
                  <wp:effectExtent l="0" t="0" r="3175" b="0"/>
                  <wp:wrapNone/>
                  <wp:docPr id="2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11" cy="34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sdt>
              <w:sdtPr>
                <w:rPr>
                  <w:rFonts w:ascii="Poppins" w:hAnsi="Poppins" w:cs="Poppins"/>
                </w:rPr>
                <w:alias w:val="Datum:"/>
                <w:tag w:val="Datum:"/>
                <w:id w:val="677780987"/>
                <w:placeholder>
                  <w:docPart w:val="7BD8A744588298439C90EF58FF1F600F"/>
                </w:placeholder>
                <w:temporary/>
                <w:showingPlcHdr/>
                <w15:appearance w15:val="hidden"/>
              </w:sdtPr>
              <w:sdtContent>
                <w:r w:rsidR="00CE7F7E" w:rsidRPr="005524E8">
                  <w:rPr>
                    <w:rFonts w:ascii="Poppins" w:hAnsi="Poppins" w:cs="Poppins"/>
                    <w:lang w:bidi="nl-NL"/>
                  </w:rPr>
                  <w:t>Datum:</w:t>
                </w:r>
              </w:sdtContent>
            </w:sdt>
            <w:r w:rsidR="006A3739" w:rsidRPr="005524E8">
              <w:rPr>
                <w:rFonts w:ascii="Poppins" w:hAnsi="Poppins" w:cs="Poppins"/>
                <w:lang w:bidi="nl-NL"/>
              </w:rPr>
              <w:t xml:space="preserve"> </w:t>
            </w:r>
            <w:sdt>
              <w:sdtPr>
                <w:rPr>
                  <w:rFonts w:ascii="Poppins" w:hAnsi="Poppins" w:cs="Poppins"/>
                </w:rPr>
                <w:alias w:val="Voer datum in:"/>
                <w:tag w:val="Voer datum in:"/>
                <w:id w:val="-86928495"/>
                <w:placeholder>
                  <w:docPart w:val="E859459DC9A2394C9D2098391F6BD84F"/>
                </w:placeholder>
                <w:temporary/>
                <w:showingPlcHdr/>
                <w15:appearance w15:val="hidden"/>
              </w:sdtPr>
              <w:sdtContent>
                <w:r w:rsidR="006A3739" w:rsidRPr="005524E8">
                  <w:rPr>
                    <w:rFonts w:ascii="Poppins" w:hAnsi="Poppins" w:cs="Poppins"/>
                    <w:lang w:bidi="nl-NL"/>
                  </w:rPr>
                  <w:t>Datum</w:t>
                </w:r>
              </w:sdtContent>
            </w:sdt>
          </w:p>
        </w:tc>
      </w:tr>
      <w:tr w:rsidR="008049DB" w:rsidRPr="005524E8" w14:paraId="4FF69A01" w14:textId="77777777" w:rsidTr="00897AA4">
        <w:trPr>
          <w:trHeight w:val="1440"/>
        </w:trPr>
        <w:tc>
          <w:tcPr>
            <w:tcW w:w="5032" w:type="dxa"/>
          </w:tcPr>
          <w:p w14:paraId="3CC0106A" w14:textId="77777777" w:rsidR="008049DB" w:rsidRPr="005524E8" w:rsidRDefault="00000000">
            <w:pPr>
              <w:pStyle w:val="Kop3"/>
              <w:outlineLvl w:val="2"/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alias w:val="Aan:"/>
                <w:tag w:val="Aan:"/>
                <w:id w:val="1990749598"/>
                <w:placeholder>
                  <w:docPart w:val="972D74C47C6FC4468CA32A87674BE18C"/>
                </w:placeholder>
                <w:temporary/>
                <w:showingPlcHdr/>
                <w15:appearance w15:val="hidden"/>
              </w:sdtPr>
              <w:sdtContent>
                <w:r w:rsidR="00616194" w:rsidRPr="005524E8">
                  <w:rPr>
                    <w:rFonts w:ascii="Poppins" w:hAnsi="Poppins" w:cs="Poppins"/>
                    <w:lang w:bidi="nl-NL"/>
                  </w:rPr>
                  <w:t>Aan:</w:t>
                </w:r>
              </w:sdtContent>
            </w:sdt>
          </w:p>
          <w:sdt>
            <w:sdtPr>
              <w:rPr>
                <w:rFonts w:ascii="Poppins" w:hAnsi="Poppins" w:cs="Poppins"/>
              </w:rPr>
              <w:alias w:val="Voer naam in:"/>
              <w:tag w:val="Voer naam in:"/>
              <w:id w:val="95537134"/>
              <w:placeholder>
                <w:docPart w:val="A24B1005150E5949AB65FE89AC9AB9F2"/>
              </w:placeholder>
              <w:temporary/>
              <w:showingPlcHdr/>
              <w15:appearance w15:val="hidden"/>
            </w:sdtPr>
            <w:sdtContent>
              <w:p w14:paraId="2F4275A0" w14:textId="77777777" w:rsidR="008049DB" w:rsidRPr="005524E8" w:rsidRDefault="006A3739">
                <w:pPr>
                  <w:rPr>
                    <w:rFonts w:ascii="Poppins" w:hAnsi="Poppins" w:cs="Poppins"/>
                  </w:rPr>
                </w:pPr>
                <w:r w:rsidRPr="005524E8">
                  <w:rPr>
                    <w:rFonts w:ascii="Poppins" w:hAnsi="Poppins" w:cs="Poppins"/>
                    <w:lang w:bidi="nl-NL"/>
                  </w:rPr>
                  <w:t>Naam van ontvanger</w:t>
                </w:r>
              </w:p>
            </w:sdtContent>
          </w:sdt>
          <w:sdt>
            <w:sdtPr>
              <w:rPr>
                <w:rFonts w:ascii="Poppins" w:hAnsi="Poppins" w:cs="Poppins"/>
              </w:rPr>
              <w:alias w:val="Voer bedrijfsnaam in:"/>
              <w:tag w:val="Voer bedrijfsnaam in:"/>
              <w:id w:val="95537161"/>
              <w:placeholder>
                <w:docPart w:val="884765B93DC7E7499044979EC1C59F81"/>
              </w:placeholder>
              <w:temporary/>
              <w:showingPlcHdr/>
              <w15:appearance w15:val="hidden"/>
            </w:sdtPr>
            <w:sdtContent>
              <w:p w14:paraId="23A7533E" w14:textId="77777777" w:rsidR="008049DB" w:rsidRPr="005524E8" w:rsidRDefault="006A3739">
                <w:pPr>
                  <w:rPr>
                    <w:rFonts w:ascii="Poppins" w:hAnsi="Poppins" w:cs="Poppins"/>
                  </w:rPr>
                </w:pPr>
                <w:r w:rsidRPr="005524E8">
                  <w:rPr>
                    <w:rFonts w:ascii="Poppins" w:hAnsi="Poppins" w:cs="Poppins"/>
                    <w:lang w:bidi="nl-NL"/>
                  </w:rPr>
                  <w:t>Bedrijfsnaam</w:t>
                </w:r>
              </w:p>
            </w:sdtContent>
          </w:sdt>
          <w:sdt>
            <w:sdtPr>
              <w:rPr>
                <w:rFonts w:ascii="Poppins" w:hAnsi="Poppins" w:cs="Poppins"/>
              </w:rPr>
              <w:alias w:val="Voer adres in:"/>
              <w:tag w:val="Voer adres in:"/>
              <w:id w:val="95537188"/>
              <w:placeholder>
                <w:docPart w:val="C728B58D41EF1C40AFCEDC8FD3431ADB"/>
              </w:placeholder>
              <w:temporary/>
              <w:showingPlcHdr/>
              <w15:appearance w15:val="hidden"/>
            </w:sdtPr>
            <w:sdtContent>
              <w:p w14:paraId="65313C60" w14:textId="77777777" w:rsidR="008049DB" w:rsidRPr="005524E8" w:rsidRDefault="006A3739">
                <w:pPr>
                  <w:rPr>
                    <w:rFonts w:ascii="Poppins" w:hAnsi="Poppins" w:cs="Poppins"/>
                  </w:rPr>
                </w:pPr>
                <w:r w:rsidRPr="005524E8">
                  <w:rPr>
                    <w:rFonts w:ascii="Poppins" w:hAnsi="Poppins" w:cs="Poppins"/>
                    <w:lang w:bidi="nl-NL"/>
                  </w:rPr>
                  <w:t>Adres</w:t>
                </w:r>
              </w:p>
            </w:sdtContent>
          </w:sdt>
          <w:sdt>
            <w:sdtPr>
              <w:rPr>
                <w:rFonts w:ascii="Poppins" w:hAnsi="Poppins" w:cs="Poppins"/>
              </w:rPr>
              <w:alias w:val="Voer postcode en plaats in:"/>
              <w:tag w:val="Voer postcode en plaats in:"/>
              <w:id w:val="-563794007"/>
              <w:placeholder>
                <w:docPart w:val="AB22DD81411E8F45A44E7FE2BAD4C739"/>
              </w:placeholder>
              <w:temporary/>
              <w:showingPlcHdr/>
              <w15:appearance w15:val="hidden"/>
            </w:sdtPr>
            <w:sdtContent>
              <w:p w14:paraId="2CE61A53" w14:textId="77777777" w:rsidR="00616194" w:rsidRPr="005524E8" w:rsidRDefault="00616194">
                <w:pPr>
                  <w:rPr>
                    <w:rFonts w:ascii="Poppins" w:hAnsi="Poppins" w:cs="Poppins"/>
                  </w:rPr>
                </w:pPr>
                <w:r w:rsidRPr="005524E8">
                  <w:rPr>
                    <w:rFonts w:ascii="Poppins" w:hAnsi="Poppins" w:cs="Poppins"/>
                    <w:lang w:bidi="nl-NL"/>
                  </w:rPr>
                  <w:t>Postcode en plaats</w:t>
                </w:r>
              </w:p>
            </w:sdtContent>
          </w:sdt>
          <w:p w14:paraId="128CA7C4" w14:textId="77777777" w:rsidR="008049DB" w:rsidRPr="005524E8" w:rsidRDefault="00000000">
            <w:pPr>
              <w:rPr>
                <w:rFonts w:ascii="Poppins" w:hAnsi="Poppins" w:cs="Poppins"/>
              </w:rPr>
            </w:pPr>
            <w:sdt>
              <w:sdtPr>
                <w:rPr>
                  <w:rFonts w:ascii="Poppins" w:hAnsi="Poppins" w:cs="Poppins"/>
                </w:rPr>
                <w:alias w:val="Telefoon:"/>
                <w:tag w:val="Telefoon:"/>
                <w:id w:val="1061450442"/>
                <w:placeholder>
                  <w:docPart w:val="984D4ED6F65D9646B402FE5D8818D6EC"/>
                </w:placeholder>
                <w:temporary/>
                <w:showingPlcHdr/>
                <w15:appearance w15:val="hidden"/>
              </w:sdtPr>
              <w:sdtContent>
                <w:r w:rsidR="00616194" w:rsidRPr="005524E8">
                  <w:rPr>
                    <w:rFonts w:ascii="Poppins" w:hAnsi="Poppins" w:cs="Poppins"/>
                    <w:lang w:bidi="nl-NL"/>
                  </w:rPr>
                  <w:t>Telefoonnummer:</w:t>
                </w:r>
              </w:sdtContent>
            </w:sdt>
            <w:r w:rsidR="006A3739" w:rsidRPr="005524E8">
              <w:rPr>
                <w:rFonts w:ascii="Poppins" w:hAnsi="Poppins" w:cs="Poppins"/>
                <w:lang w:bidi="nl-NL"/>
              </w:rPr>
              <w:t xml:space="preserve"> </w:t>
            </w:r>
            <w:sdt>
              <w:sdtPr>
                <w:rPr>
                  <w:rFonts w:ascii="Poppins" w:hAnsi="Poppins" w:cs="Poppins"/>
                </w:rPr>
                <w:alias w:val="Voer telefoonnummer in:"/>
                <w:tag w:val="Voer telefoonnummer in:"/>
                <w:id w:val="95537216"/>
                <w:placeholder>
                  <w:docPart w:val="1C99E907CEC86742B2FB1BE1C4452943"/>
                </w:placeholder>
                <w:temporary/>
                <w:showingPlcHdr/>
                <w15:appearance w15:val="hidden"/>
              </w:sdtPr>
              <w:sdtContent>
                <w:r w:rsidR="006A3739" w:rsidRPr="005524E8">
                  <w:rPr>
                    <w:rFonts w:ascii="Poppins" w:hAnsi="Poppins" w:cs="Poppins"/>
                    <w:lang w:bidi="nl-NL"/>
                  </w:rPr>
                  <w:t>Telefoon</w:t>
                </w:r>
              </w:sdtContent>
            </w:sdt>
          </w:p>
        </w:tc>
        <w:tc>
          <w:tcPr>
            <w:tcW w:w="4715" w:type="dxa"/>
          </w:tcPr>
          <w:p w14:paraId="390CB3DD" w14:textId="29C25243" w:rsidR="008049DB" w:rsidRPr="005524E8" w:rsidRDefault="008049DB">
            <w:pPr>
              <w:pStyle w:val="Kop3"/>
              <w:outlineLvl w:val="2"/>
              <w:rPr>
                <w:rFonts w:ascii="Poppins" w:hAnsi="Poppins" w:cs="Poppins"/>
              </w:rPr>
            </w:pPr>
          </w:p>
          <w:p w14:paraId="375CFED3" w14:textId="20943D5E" w:rsidR="008049DB" w:rsidRPr="005524E8" w:rsidRDefault="008049DB">
            <w:pPr>
              <w:rPr>
                <w:rFonts w:ascii="Poppins" w:hAnsi="Poppins" w:cs="Poppins"/>
              </w:rPr>
            </w:pPr>
          </w:p>
          <w:p w14:paraId="05A8C0D1" w14:textId="09BAA6B1" w:rsidR="00837ECD" w:rsidRPr="005524E8" w:rsidRDefault="00837ECD" w:rsidP="00837ECD">
            <w:pPr>
              <w:rPr>
                <w:rFonts w:ascii="Poppins" w:hAnsi="Poppins" w:cs="Poppins"/>
              </w:rPr>
            </w:pPr>
          </w:p>
          <w:p w14:paraId="35F9D570" w14:textId="59C3C684" w:rsidR="008049DB" w:rsidRPr="005524E8" w:rsidRDefault="008049DB">
            <w:pPr>
              <w:rPr>
                <w:rFonts w:ascii="Poppins" w:hAnsi="Poppins" w:cs="Poppins"/>
              </w:rPr>
            </w:pPr>
          </w:p>
          <w:p w14:paraId="4C7DF66A" w14:textId="3CAE48E5" w:rsidR="00616194" w:rsidRPr="005524E8" w:rsidRDefault="00616194">
            <w:pPr>
              <w:rPr>
                <w:rFonts w:ascii="Poppins" w:hAnsi="Poppins" w:cs="Poppins"/>
              </w:rPr>
            </w:pPr>
          </w:p>
          <w:p w14:paraId="17631A5A" w14:textId="01866119" w:rsidR="008049DB" w:rsidRPr="005524E8" w:rsidRDefault="008049DB">
            <w:pPr>
              <w:rPr>
                <w:rFonts w:ascii="Poppins" w:hAnsi="Poppins" w:cs="Poppins"/>
              </w:rPr>
            </w:pPr>
          </w:p>
        </w:tc>
      </w:tr>
    </w:tbl>
    <w:tbl>
      <w:tblPr>
        <w:tblStyle w:val="Tabelrasterlicht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De eerste tabel bevat informatie voor de koptekst van de factuur, de bedrijfsnaam en contactgegevens, de titel, het nummer en de datum van de factuur en factuur- en afleveradressen van de ontvanger. De tweede tabel bevat opmerkingen of speciale instructies en de derde tabel bevat de naam van de verkoper, het inkoopordernummer, de aanvrager, verzonden via, het FOB-punt (Free on Board) en de voorwaarden"/>
      </w:tblPr>
      <w:tblGrid>
        <w:gridCol w:w="9747"/>
      </w:tblGrid>
      <w:tr w:rsidR="008049DB" w:rsidRPr="005524E8" w14:paraId="6776A05B" w14:textId="77777777" w:rsidTr="00601E78">
        <w:trPr>
          <w:trHeight w:val="2115"/>
        </w:trPr>
        <w:tc>
          <w:tcPr>
            <w:tcW w:w="9747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4A660DFA" w14:textId="32BEA0BF" w:rsidR="004E6E79" w:rsidRDefault="004E6E79" w:rsidP="001535F0">
            <w:pPr>
              <w:spacing w:line="264" w:lineRule="auto"/>
              <w:rPr>
                <w:rFonts w:ascii="Poppins" w:hAnsi="Poppins" w:cs="Poppins"/>
                <w:b/>
                <w:bCs/>
                <w:i/>
                <w:iCs/>
                <w:color w:val="FF0000"/>
              </w:rPr>
            </w:pPr>
            <w:r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>(</w:t>
            </w:r>
            <w:r w:rsidR="00E23DA0" w:rsidRPr="00E23DA0"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>NOTE: Vergeet voor het verzenden van de factuur</w:t>
            </w:r>
            <w:r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 xml:space="preserve"> ook</w:t>
            </w:r>
            <w:r w:rsidR="00E23DA0" w:rsidRPr="00E23DA0"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 xml:space="preserve"> </w:t>
            </w:r>
            <w:r w:rsidR="00E23DA0"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 xml:space="preserve">niet </w:t>
            </w:r>
            <w:r w:rsidR="00E23DA0" w:rsidRPr="00E23DA0"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>de gegevens</w:t>
            </w:r>
            <w:r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 xml:space="preserve"> hierboven en</w:t>
            </w:r>
            <w:r w:rsidR="00E23DA0" w:rsidRPr="00E23DA0"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 xml:space="preserve"> in de footer aan te passen: Datum (14 dagen na datum van versturen factuur), Naam bedrijf of naam klant, Factuurnummer.</w:t>
            </w:r>
            <w:r w:rsidR="001535F0">
              <w:rPr>
                <w:rFonts w:ascii="Poppins" w:hAnsi="Poppins" w:cs="Poppins"/>
                <w:b/>
                <w:bCs/>
                <w:i/>
                <w:iCs/>
                <w:color w:val="FF0000"/>
              </w:rPr>
              <w:t xml:space="preserve"> TIP: Bekijk ook het voorbeeld van een factuur op templates.stichtingivs.nl om te zien hoe een factuur er uiteindelijk uit hoort te zien.)</w:t>
            </w:r>
          </w:p>
          <w:p w14:paraId="6FB628F7" w14:textId="3A4E7096" w:rsidR="00601E78" w:rsidRDefault="00601E78">
            <w:pPr>
              <w:spacing w:line="264" w:lineRule="auto"/>
              <w:rPr>
                <w:rFonts w:ascii="Poppins" w:hAnsi="Poppins" w:cs="Poppins"/>
                <w:b/>
                <w:bCs/>
                <w:i/>
                <w:iCs/>
                <w:color w:val="FF0000"/>
              </w:rPr>
            </w:pPr>
          </w:p>
          <w:p w14:paraId="6E41F0D9" w14:textId="14E444E1" w:rsidR="00601E78" w:rsidRPr="00601E78" w:rsidRDefault="00601E78" w:rsidP="00601E78">
            <w:pPr>
              <w:rPr>
                <w:rFonts w:ascii="Poppins" w:hAnsi="Poppins" w:cs="Poppins"/>
              </w:rPr>
            </w:pPr>
            <w:r w:rsidRPr="00601E78">
              <w:rPr>
                <w:rFonts w:ascii="Poppins" w:hAnsi="Poppins" w:cs="Poppins"/>
                <w:color w:val="000000" w:themeColor="text1"/>
              </w:rPr>
              <w:t>Projectnaam:</w:t>
            </w:r>
            <w:r>
              <w:rPr>
                <w:rFonts w:ascii="Poppins" w:hAnsi="Poppins" w:cs="Poppins"/>
                <w:color w:val="000000" w:themeColor="text1"/>
              </w:rPr>
              <w:t xml:space="preserve"> </w:t>
            </w:r>
            <w:sdt>
              <w:sdtPr>
                <w:rPr>
                  <w:rFonts w:ascii="Poppins" w:hAnsi="Poppins" w:cs="Poppins"/>
                </w:rPr>
                <w:alias w:val="Voer naam in:"/>
                <w:tag w:val="Voer naam in:"/>
                <w:id w:val="1474182552"/>
                <w:placeholder>
                  <w:docPart w:val="D106E838C1CB944ABB7514EDE841D1E7"/>
                </w:placeholder>
                <w:temporary/>
                <w:showingPlcHdr/>
                <w15:appearance w15:val="hidden"/>
              </w:sdtPr>
              <w:sdtContent>
                <w:r w:rsidRPr="00601E78">
                  <w:rPr>
                    <w:rFonts w:ascii="Poppins" w:hAnsi="Poppins" w:cs="Poppins"/>
                    <w:b/>
                    <w:bCs/>
                    <w:lang w:bidi="nl-NL"/>
                  </w:rPr>
                  <w:t>Naam van ontvanger</w:t>
                </w:r>
              </w:sdtContent>
            </w:sdt>
            <w:r w:rsidRPr="00601E78">
              <w:rPr>
                <w:rFonts w:ascii="Poppins" w:hAnsi="Poppins" w:cs="Poppins"/>
                <w:b/>
                <w:bCs/>
                <w:color w:val="000000" w:themeColor="text1"/>
              </w:rPr>
              <w:br/>
            </w:r>
            <w:r w:rsidRPr="00601E78">
              <w:rPr>
                <w:rFonts w:ascii="Poppins" w:hAnsi="Poppins" w:cs="Poppins"/>
                <w:color w:val="000000" w:themeColor="text1"/>
              </w:rPr>
              <w:t>Projecttype:</w:t>
            </w:r>
            <w:r>
              <w:rPr>
                <w:rFonts w:ascii="Poppins" w:hAnsi="Poppins" w:cs="Poppins"/>
                <w:color w:val="000000" w:themeColor="text1"/>
              </w:rPr>
              <w:t xml:space="preserve"> </w:t>
            </w:r>
            <w:sdt>
              <w:sdtPr>
                <w:rPr>
                  <w:rFonts w:ascii="Poppins" w:hAnsi="Poppins" w:cs="Poppins"/>
                </w:rPr>
                <w:alias w:val="Voer naam in:"/>
                <w:tag w:val="Voer naam in:"/>
                <w:id w:val="-600184433"/>
                <w:placeholder>
                  <w:docPart w:val="9E2674A42341834E94316C5C62B85FA6"/>
                </w:placeholder>
                <w:temporary/>
                <w:showingPlcHdr/>
                <w15:appearance w15:val="hidden"/>
              </w:sdtPr>
              <w:sdtContent>
                <w:r w:rsidRPr="00601E78">
                  <w:rPr>
                    <w:rFonts w:ascii="Poppins" w:hAnsi="Poppins" w:cs="Poppins"/>
                    <w:b/>
                    <w:bCs/>
                    <w:lang w:bidi="nl-NL"/>
                  </w:rPr>
                  <w:t>Naam van ontvanger</w:t>
                </w:r>
              </w:sdtContent>
            </w:sdt>
          </w:p>
          <w:p w14:paraId="33B8499C" w14:textId="49B0DC6D" w:rsidR="00601E78" w:rsidRPr="00601E78" w:rsidRDefault="00601E78" w:rsidP="00601E78">
            <w:pPr>
              <w:rPr>
                <w:rFonts w:ascii="Poppins" w:hAnsi="Poppins" w:cs="Poppins"/>
              </w:rPr>
            </w:pPr>
            <w:r w:rsidRPr="00601E78">
              <w:rPr>
                <w:rFonts w:ascii="Poppins" w:hAnsi="Poppins" w:cs="Poppins"/>
                <w:color w:val="000000" w:themeColor="text1"/>
              </w:rPr>
              <w:t>Projectleider:</w:t>
            </w:r>
            <w:r>
              <w:rPr>
                <w:rFonts w:ascii="Poppins" w:hAnsi="Poppins" w:cs="Poppins"/>
                <w:color w:val="000000" w:themeColor="text1"/>
              </w:rPr>
              <w:t xml:space="preserve"> </w:t>
            </w:r>
            <w:sdt>
              <w:sdtPr>
                <w:rPr>
                  <w:rFonts w:ascii="Poppins" w:hAnsi="Poppins" w:cs="Poppins"/>
                </w:rPr>
                <w:alias w:val="Voer naam in:"/>
                <w:tag w:val="Voer naam in:"/>
                <w:id w:val="407351406"/>
                <w:placeholder>
                  <w:docPart w:val="6B7CDA231F137E44975622AD8F4D1B23"/>
                </w:placeholder>
                <w:temporary/>
                <w:showingPlcHdr/>
                <w15:appearance w15:val="hidden"/>
              </w:sdtPr>
              <w:sdtContent>
                <w:r w:rsidRPr="00601E78">
                  <w:rPr>
                    <w:rFonts w:ascii="Poppins" w:hAnsi="Poppins" w:cs="Poppins"/>
                    <w:b/>
                    <w:bCs/>
                    <w:lang w:bidi="nl-NL"/>
                  </w:rPr>
                  <w:t>Naam van ontvanger</w:t>
                </w:r>
              </w:sdtContent>
            </w:sdt>
          </w:p>
          <w:p w14:paraId="6605858A" w14:textId="69B3BFF3" w:rsidR="00821E5A" w:rsidRDefault="00601E78">
            <w:pPr>
              <w:pBdr>
                <w:bottom w:val="single" w:sz="12" w:space="1" w:color="auto"/>
              </w:pBdr>
              <w:spacing w:line="264" w:lineRule="auto"/>
              <w:rPr>
                <w:rFonts w:ascii="Poppins" w:hAnsi="Poppins" w:cs="Poppins"/>
              </w:rPr>
            </w:pPr>
            <w:r w:rsidRPr="00601E78">
              <w:rPr>
                <w:rFonts w:ascii="Poppins" w:hAnsi="Poppins" w:cs="Poppins"/>
                <w:color w:val="000000" w:themeColor="text1"/>
              </w:rPr>
              <w:t>Email projectleider:</w:t>
            </w:r>
            <w:r>
              <w:rPr>
                <w:rFonts w:ascii="Poppins" w:hAnsi="Poppins" w:cs="Poppins"/>
                <w:color w:val="000000" w:themeColor="text1"/>
              </w:rPr>
              <w:t xml:space="preserve"> </w:t>
            </w:r>
            <w:sdt>
              <w:sdtPr>
                <w:rPr>
                  <w:rFonts w:ascii="Poppins" w:hAnsi="Poppins" w:cs="Poppins"/>
                </w:rPr>
                <w:alias w:val="Voer naam in:"/>
                <w:tag w:val="Voer naam in:"/>
                <w:id w:val="500243146"/>
                <w:placeholder>
                  <w:docPart w:val="BCBD5104B80BEC4AB2D459DCA98A7529"/>
                </w:placeholder>
                <w:temporary/>
                <w:showingPlcHdr/>
                <w15:appearance w15:val="hidden"/>
              </w:sdtPr>
              <w:sdtContent>
                <w:r w:rsidRPr="00601E78">
                  <w:rPr>
                    <w:rFonts w:ascii="Poppins" w:hAnsi="Poppins" w:cs="Poppins"/>
                    <w:b/>
                    <w:bCs/>
                    <w:lang w:bidi="nl-NL"/>
                  </w:rPr>
                  <w:t>Naam van ontvanger</w:t>
                </w:r>
              </w:sdtContent>
            </w:sdt>
          </w:p>
          <w:p w14:paraId="2FD7BA4D" w14:textId="77777777" w:rsidR="00101296" w:rsidRDefault="00101296">
            <w:pPr>
              <w:pBdr>
                <w:bottom w:val="single" w:sz="12" w:space="1" w:color="auto"/>
              </w:pBdr>
              <w:spacing w:line="264" w:lineRule="auto"/>
              <w:rPr>
                <w:rFonts w:ascii="Poppins" w:hAnsi="Poppins" w:cs="Poppins"/>
              </w:rPr>
            </w:pPr>
          </w:p>
          <w:p w14:paraId="11F2B91D" w14:textId="77777777" w:rsidR="00101296" w:rsidRDefault="00101296">
            <w:pPr>
              <w:pBdr>
                <w:bottom w:val="single" w:sz="12" w:space="1" w:color="auto"/>
              </w:pBdr>
              <w:spacing w:line="264" w:lineRule="auto"/>
              <w:rPr>
                <w:rFonts w:ascii="Poppins" w:hAnsi="Poppins" w:cs="Poppins"/>
                <w:b/>
                <w:bCs/>
                <w:color w:val="000000" w:themeColor="text1"/>
              </w:rPr>
            </w:pPr>
          </w:p>
          <w:p w14:paraId="50ED5E53" w14:textId="27B43F5D" w:rsidR="00187964" w:rsidRDefault="00187964">
            <w:pPr>
              <w:spacing w:line="264" w:lineRule="auto"/>
              <w:rPr>
                <w:rFonts w:ascii="Poppins" w:hAnsi="Poppins" w:cs="Poppins"/>
              </w:rPr>
            </w:pPr>
          </w:p>
          <w:p w14:paraId="48EFA49B" w14:textId="77777777" w:rsidR="00101296" w:rsidRPr="005524E8" w:rsidRDefault="00101296">
            <w:pPr>
              <w:spacing w:line="264" w:lineRule="auto"/>
              <w:rPr>
                <w:rFonts w:ascii="Poppins" w:hAnsi="Poppins" w:cs="Poppins"/>
              </w:rPr>
            </w:pPr>
          </w:p>
          <w:tbl>
            <w:tblPr>
              <w:tblStyle w:val="Tabelraster"/>
              <w:tblW w:w="95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90"/>
              <w:gridCol w:w="2677"/>
              <w:gridCol w:w="1474"/>
              <w:gridCol w:w="2381"/>
            </w:tblGrid>
            <w:tr w:rsidR="005524E8" w:rsidRPr="005524E8" w14:paraId="2FECDAC5" w14:textId="77777777" w:rsidTr="0035417D">
              <w:trPr>
                <w:trHeight w:val="420"/>
              </w:trPr>
              <w:tc>
                <w:tcPr>
                  <w:tcW w:w="2990" w:type="dxa"/>
                </w:tcPr>
                <w:p w14:paraId="3DA662B9" w14:textId="6F0651CC" w:rsidR="005524E8" w:rsidRPr="005524E8" w:rsidRDefault="005524E8">
                  <w:pPr>
                    <w:rPr>
                      <w:rFonts w:ascii="Poppins" w:hAnsi="Poppins" w:cs="Poppins"/>
                      <w:b/>
                      <w:bCs/>
                    </w:rPr>
                  </w:pPr>
                  <w:r w:rsidRPr="005524E8">
                    <w:rPr>
                      <w:rFonts w:ascii="Poppins" w:hAnsi="Poppins" w:cs="Poppins"/>
                      <w:b/>
                      <w:bCs/>
                    </w:rPr>
                    <w:t>Omschrijving</w:t>
                  </w:r>
                </w:p>
              </w:tc>
              <w:tc>
                <w:tcPr>
                  <w:tcW w:w="2677" w:type="dxa"/>
                </w:tcPr>
                <w:p w14:paraId="33262076" w14:textId="7F782FB1" w:rsidR="005524E8" w:rsidRPr="005524E8" w:rsidRDefault="005524E8">
                  <w:pPr>
                    <w:rPr>
                      <w:rFonts w:ascii="Poppins" w:hAnsi="Poppins" w:cs="Poppins"/>
                      <w:b/>
                      <w:bCs/>
                    </w:rPr>
                  </w:pPr>
                  <w:r w:rsidRPr="005524E8">
                    <w:rPr>
                      <w:rFonts w:ascii="Poppins" w:hAnsi="Poppins" w:cs="Poppins"/>
                      <w:b/>
                      <w:bCs/>
                    </w:rPr>
                    <w:t>Tarief</w:t>
                  </w:r>
                </w:p>
              </w:tc>
              <w:tc>
                <w:tcPr>
                  <w:tcW w:w="1474" w:type="dxa"/>
                </w:tcPr>
                <w:p w14:paraId="58B80CC2" w14:textId="111D9A62" w:rsidR="005524E8" w:rsidRPr="005524E8" w:rsidRDefault="005524E8">
                  <w:pPr>
                    <w:rPr>
                      <w:rFonts w:ascii="Poppins" w:hAnsi="Poppins" w:cs="Poppins"/>
                      <w:b/>
                      <w:bCs/>
                    </w:rPr>
                  </w:pPr>
                  <w:r w:rsidRPr="005524E8">
                    <w:rPr>
                      <w:rFonts w:ascii="Poppins" w:hAnsi="Poppins" w:cs="Poppins"/>
                      <w:b/>
                      <w:bCs/>
                    </w:rPr>
                    <w:t>Aantal</w:t>
                  </w:r>
                </w:p>
              </w:tc>
              <w:tc>
                <w:tcPr>
                  <w:tcW w:w="2381" w:type="dxa"/>
                </w:tcPr>
                <w:p w14:paraId="27CE49AB" w14:textId="1599C0C4" w:rsidR="005524E8" w:rsidRPr="005524E8" w:rsidRDefault="005524E8" w:rsidP="005524E8">
                  <w:pPr>
                    <w:jc w:val="right"/>
                    <w:rPr>
                      <w:rFonts w:ascii="Poppins" w:hAnsi="Poppins" w:cs="Poppins"/>
                      <w:b/>
                      <w:bCs/>
                    </w:rPr>
                  </w:pPr>
                  <w:r w:rsidRPr="005524E8">
                    <w:rPr>
                      <w:rFonts w:ascii="Poppins" w:hAnsi="Poppins" w:cs="Poppins"/>
                      <w:b/>
                      <w:bCs/>
                    </w:rPr>
                    <w:t>Subtotaal</w:t>
                  </w:r>
                </w:p>
              </w:tc>
            </w:tr>
            <w:tr w:rsidR="005524E8" w:rsidRPr="005524E8" w14:paraId="6F446AEF" w14:textId="77777777" w:rsidTr="0035417D">
              <w:trPr>
                <w:trHeight w:val="395"/>
              </w:trPr>
              <w:tc>
                <w:tcPr>
                  <w:tcW w:w="2990" w:type="dxa"/>
                </w:tcPr>
                <w:p w14:paraId="2C919381" w14:textId="70A828A4" w:rsidR="005524E8" w:rsidRPr="005524E8" w:rsidRDefault="00821E5A">
                  <w:pPr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Prijs per s</w:t>
                  </w:r>
                  <w:r w:rsidR="005524E8">
                    <w:rPr>
                      <w:rFonts w:ascii="Poppins" w:hAnsi="Poppins" w:cs="Poppins"/>
                    </w:rPr>
                    <w:t>print</w:t>
                  </w:r>
                </w:p>
              </w:tc>
              <w:tc>
                <w:tcPr>
                  <w:tcW w:w="2677" w:type="dxa"/>
                </w:tcPr>
                <w:p w14:paraId="67D490D4" w14:textId="34C3C41E" w:rsidR="005524E8" w:rsidRPr="005524E8" w:rsidRDefault="005524E8">
                  <w:pPr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€50,-</w:t>
                  </w:r>
                </w:p>
              </w:tc>
              <w:tc>
                <w:tcPr>
                  <w:tcW w:w="1474" w:type="dxa"/>
                </w:tcPr>
                <w:p w14:paraId="60C51478" w14:textId="55477E46" w:rsidR="005524E8" w:rsidRPr="005524E8" w:rsidRDefault="005524E8">
                  <w:pPr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1</w:t>
                  </w:r>
                </w:p>
              </w:tc>
              <w:tc>
                <w:tcPr>
                  <w:tcW w:w="2381" w:type="dxa"/>
                </w:tcPr>
                <w:p w14:paraId="03AF1850" w14:textId="6C519B08" w:rsidR="005524E8" w:rsidRPr="005524E8" w:rsidRDefault="005524E8" w:rsidP="005524E8">
                  <w:pPr>
                    <w:jc w:val="right"/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€50,-</w:t>
                  </w:r>
                </w:p>
              </w:tc>
            </w:tr>
            <w:tr w:rsidR="005524E8" w:rsidRPr="005524E8" w14:paraId="47A31240" w14:textId="77777777" w:rsidTr="0035417D">
              <w:trPr>
                <w:trHeight w:val="420"/>
              </w:trPr>
              <w:tc>
                <w:tcPr>
                  <w:tcW w:w="2990" w:type="dxa"/>
                </w:tcPr>
                <w:p w14:paraId="2EC743AB" w14:textId="60CEDBA3" w:rsidR="005524E8" w:rsidRPr="005524E8" w:rsidRDefault="0035417D">
                  <w:pPr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Oplevering</w:t>
                  </w:r>
                </w:p>
              </w:tc>
              <w:tc>
                <w:tcPr>
                  <w:tcW w:w="2677" w:type="dxa"/>
                </w:tcPr>
                <w:p w14:paraId="2D7BBFE1" w14:textId="7533AE74" w:rsidR="005524E8" w:rsidRPr="005524E8" w:rsidRDefault="0035417D">
                  <w:pPr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€150,-</w:t>
                  </w:r>
                </w:p>
              </w:tc>
              <w:tc>
                <w:tcPr>
                  <w:tcW w:w="1474" w:type="dxa"/>
                </w:tcPr>
                <w:p w14:paraId="7F7CDC86" w14:textId="5AB8A06F" w:rsidR="005524E8" w:rsidRPr="005524E8" w:rsidRDefault="0035417D">
                  <w:pPr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1</w:t>
                  </w:r>
                </w:p>
              </w:tc>
              <w:tc>
                <w:tcPr>
                  <w:tcW w:w="2381" w:type="dxa"/>
                </w:tcPr>
                <w:p w14:paraId="7424ECF3" w14:textId="05195CD6" w:rsidR="005524E8" w:rsidRPr="005524E8" w:rsidRDefault="0035417D" w:rsidP="005524E8">
                  <w:pPr>
                    <w:jc w:val="right"/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€150,-</w:t>
                  </w:r>
                </w:p>
              </w:tc>
            </w:tr>
          </w:tbl>
          <w:p w14:paraId="7E2A7969" w14:textId="77777777" w:rsidR="005524E8" w:rsidRDefault="005524E8">
            <w:pPr>
              <w:spacing w:line="264" w:lineRule="auto"/>
              <w:rPr>
                <w:rFonts w:ascii="Poppins" w:hAnsi="Poppins" w:cs="Poppins"/>
              </w:rPr>
            </w:pPr>
          </w:p>
          <w:tbl>
            <w:tblPr>
              <w:tblStyle w:val="Tabelraster"/>
              <w:tblW w:w="2781" w:type="dxa"/>
              <w:tblInd w:w="67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48"/>
              <w:gridCol w:w="1233"/>
            </w:tblGrid>
            <w:tr w:rsidR="0035417D" w:rsidRPr="0035417D" w14:paraId="2E3B70DC" w14:textId="77777777" w:rsidTr="0035417D">
              <w:trPr>
                <w:trHeight w:val="392"/>
              </w:trPr>
              <w:tc>
                <w:tcPr>
                  <w:tcW w:w="1548" w:type="dxa"/>
                </w:tcPr>
                <w:p w14:paraId="2D5F21C8" w14:textId="7FBB1C62" w:rsidR="0035417D" w:rsidRPr="005524E8" w:rsidRDefault="0035417D" w:rsidP="0035417D">
                  <w:pPr>
                    <w:rPr>
                      <w:rFonts w:ascii="Poppins" w:hAnsi="Poppins" w:cs="Poppins"/>
                      <w:b/>
                      <w:bCs/>
                    </w:rPr>
                  </w:pPr>
                  <w:r>
                    <w:rPr>
                      <w:rFonts w:ascii="Poppins" w:hAnsi="Poppins" w:cs="Poppins"/>
                      <w:b/>
                      <w:bCs/>
                    </w:rPr>
                    <w:t>Subtotaal</w:t>
                  </w:r>
                </w:p>
              </w:tc>
              <w:tc>
                <w:tcPr>
                  <w:tcW w:w="1233" w:type="dxa"/>
                </w:tcPr>
                <w:p w14:paraId="413F2356" w14:textId="087E2C9C" w:rsidR="0035417D" w:rsidRPr="0035417D" w:rsidRDefault="0035417D" w:rsidP="0035417D">
                  <w:pPr>
                    <w:jc w:val="right"/>
                    <w:rPr>
                      <w:rFonts w:ascii="Poppins" w:hAnsi="Poppins" w:cs="Poppins"/>
                    </w:rPr>
                  </w:pPr>
                  <w:r w:rsidRPr="0035417D">
                    <w:rPr>
                      <w:rFonts w:ascii="Poppins" w:hAnsi="Poppins" w:cs="Poppins"/>
                    </w:rPr>
                    <w:t>€200</w:t>
                  </w:r>
                  <w:r>
                    <w:rPr>
                      <w:rFonts w:ascii="Poppins" w:hAnsi="Poppins" w:cs="Poppins"/>
                    </w:rPr>
                    <w:t>,-</w:t>
                  </w:r>
                </w:p>
              </w:tc>
            </w:tr>
            <w:tr w:rsidR="0035417D" w:rsidRPr="005524E8" w14:paraId="65BE9B78" w14:textId="77777777" w:rsidTr="0035417D">
              <w:trPr>
                <w:trHeight w:val="369"/>
              </w:trPr>
              <w:tc>
                <w:tcPr>
                  <w:tcW w:w="1548" w:type="dxa"/>
                </w:tcPr>
                <w:p w14:paraId="396580DD" w14:textId="77583723" w:rsidR="0035417D" w:rsidRPr="0035417D" w:rsidRDefault="0035417D" w:rsidP="0035417D">
                  <w:pPr>
                    <w:rPr>
                      <w:rFonts w:ascii="Poppins" w:hAnsi="Poppins" w:cs="Poppins"/>
                      <w:b/>
                      <w:bCs/>
                    </w:rPr>
                  </w:pPr>
                  <w:r w:rsidRPr="0035417D">
                    <w:rPr>
                      <w:rFonts w:ascii="Poppins" w:hAnsi="Poppins" w:cs="Poppins"/>
                      <w:b/>
                      <w:bCs/>
                    </w:rPr>
                    <w:t>BTW 21%</w:t>
                  </w:r>
                </w:p>
              </w:tc>
              <w:tc>
                <w:tcPr>
                  <w:tcW w:w="1233" w:type="dxa"/>
                </w:tcPr>
                <w:p w14:paraId="32AE59FA" w14:textId="18127037" w:rsidR="0035417D" w:rsidRPr="005524E8" w:rsidRDefault="0035417D" w:rsidP="0035417D">
                  <w:pPr>
                    <w:jc w:val="right"/>
                    <w:rPr>
                      <w:rFonts w:ascii="Poppins" w:hAnsi="Poppins" w:cs="Poppins"/>
                    </w:rPr>
                  </w:pPr>
                  <w:r>
                    <w:rPr>
                      <w:rFonts w:ascii="Poppins" w:hAnsi="Poppins" w:cs="Poppins"/>
                    </w:rPr>
                    <w:t>Vrijstelling</w:t>
                  </w:r>
                </w:p>
              </w:tc>
            </w:tr>
            <w:tr w:rsidR="0035417D" w:rsidRPr="005524E8" w14:paraId="1C0DE343" w14:textId="77777777" w:rsidTr="0007277D">
              <w:trPr>
                <w:trHeight w:val="392"/>
              </w:trPr>
              <w:tc>
                <w:tcPr>
                  <w:tcW w:w="1548" w:type="dxa"/>
                  <w:shd w:val="clear" w:color="auto" w:fill="FF8E05"/>
                </w:tcPr>
                <w:p w14:paraId="5C5F27A7" w14:textId="6C337423" w:rsidR="0035417D" w:rsidRPr="0007277D" w:rsidRDefault="0035417D" w:rsidP="0035417D">
                  <w:pPr>
                    <w:rPr>
                      <w:rFonts w:ascii="Poppins" w:hAnsi="Poppins" w:cs="Poppins"/>
                      <w:b/>
                      <w:bCs/>
                      <w:color w:val="FFFFFF" w:themeColor="background1"/>
                    </w:rPr>
                  </w:pPr>
                  <w:r w:rsidRPr="0007277D">
                    <w:rPr>
                      <w:rFonts w:ascii="Poppins" w:hAnsi="Poppins" w:cs="Poppins"/>
                      <w:b/>
                      <w:bCs/>
                      <w:color w:val="FFFFFF" w:themeColor="background1"/>
                    </w:rPr>
                    <w:t>Totaal</w:t>
                  </w:r>
                </w:p>
              </w:tc>
              <w:tc>
                <w:tcPr>
                  <w:tcW w:w="1233" w:type="dxa"/>
                  <w:shd w:val="clear" w:color="auto" w:fill="FF8E05"/>
                </w:tcPr>
                <w:p w14:paraId="41CE227D" w14:textId="0E8E9DC6" w:rsidR="0035417D" w:rsidRPr="0007277D" w:rsidRDefault="0035417D" w:rsidP="0035417D">
                  <w:pPr>
                    <w:jc w:val="right"/>
                    <w:rPr>
                      <w:rFonts w:ascii="Poppins" w:hAnsi="Poppins" w:cs="Poppins"/>
                      <w:color w:val="FFFFFF" w:themeColor="background1"/>
                    </w:rPr>
                  </w:pPr>
                  <w:r w:rsidRPr="0007277D">
                    <w:rPr>
                      <w:rFonts w:ascii="Poppins" w:hAnsi="Poppins" w:cs="Poppins"/>
                      <w:color w:val="FFFFFF" w:themeColor="background1"/>
                    </w:rPr>
                    <w:t>€200,-</w:t>
                  </w:r>
                </w:p>
              </w:tc>
            </w:tr>
          </w:tbl>
          <w:p w14:paraId="1B0D4757" w14:textId="626CACB5" w:rsidR="0035417D" w:rsidRPr="005524E8" w:rsidRDefault="0035417D">
            <w:pPr>
              <w:spacing w:line="264" w:lineRule="auto"/>
              <w:rPr>
                <w:rFonts w:ascii="Poppins" w:hAnsi="Poppins" w:cs="Poppins"/>
              </w:rPr>
            </w:pPr>
          </w:p>
        </w:tc>
      </w:tr>
    </w:tbl>
    <w:p w14:paraId="18B79B9E" w14:textId="77777777" w:rsidR="00187964" w:rsidRDefault="00187964" w:rsidP="00187964">
      <w:pPr>
        <w:rPr>
          <w:rFonts w:ascii="Poppins" w:hAnsi="Poppins" w:cs="Poppins"/>
        </w:rPr>
      </w:pPr>
    </w:p>
    <w:sectPr w:rsidR="00187964" w:rsidSect="00897AA4">
      <w:footerReference w:type="default" r:id="rId10"/>
      <w:footerReference w:type="first" r:id="rId11"/>
      <w:pgSz w:w="11906" w:h="16838" w:code="9"/>
      <w:pgMar w:top="1080" w:right="1080" w:bottom="1008" w:left="108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B857E9" w14:textId="77777777" w:rsidR="00CC5061" w:rsidRDefault="00CC5061">
      <w:pPr>
        <w:spacing w:line="240" w:lineRule="auto"/>
      </w:pPr>
      <w:r>
        <w:separator/>
      </w:r>
    </w:p>
  </w:endnote>
  <w:endnote w:type="continuationSeparator" w:id="0">
    <w:p w14:paraId="3EE40C08" w14:textId="77777777" w:rsidR="00CC5061" w:rsidRDefault="00CC50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0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A282CA" w14:textId="77777777" w:rsidR="008049DB" w:rsidRDefault="006A3739">
        <w:pPr>
          <w:pStyle w:val="Voettekst"/>
        </w:pPr>
        <w:r>
          <w:rPr>
            <w:lang w:bidi="nl-NL"/>
          </w:rPr>
          <w:fldChar w:fldCharType="begin"/>
        </w:r>
        <w:r>
          <w:rPr>
            <w:lang w:bidi="nl-NL"/>
          </w:rPr>
          <w:instrText xml:space="preserve"> PAGE   \* MERGEFORMAT </w:instrText>
        </w:r>
        <w:r>
          <w:rPr>
            <w:lang w:bidi="nl-NL"/>
          </w:rPr>
          <w:fldChar w:fldCharType="separate"/>
        </w:r>
        <w:r w:rsidR="00793AFB">
          <w:rPr>
            <w:noProof/>
            <w:lang w:bidi="nl-NL"/>
          </w:rPr>
          <w:t>2</w:t>
        </w:r>
        <w:r>
          <w:rPr>
            <w:noProof/>
            <w:lang w:bidi="nl-NL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2A43A" w14:textId="47C26563" w:rsidR="00187964" w:rsidRDefault="00187964" w:rsidP="00187964">
    <w:pPr>
      <w:rPr>
        <w:rFonts w:ascii="Poppins" w:hAnsi="Poppins" w:cs="Poppins"/>
      </w:rPr>
    </w:pPr>
    <w:r>
      <w:rPr>
        <w:rFonts w:ascii="Poppins" w:hAnsi="Poppins" w:cs="Poppins"/>
      </w:rPr>
      <w:t xml:space="preserve">Gelieve te betalen binnen 14 dagen (voor 00-00-0000) op rekeningnummer: </w:t>
    </w:r>
    <w:r w:rsidRPr="00E23DA0">
      <w:rPr>
        <w:rFonts w:ascii="Poppins" w:hAnsi="Poppins" w:cs="Poppins"/>
        <w:b/>
        <w:bCs/>
      </w:rPr>
      <w:t>NL</w:t>
    </w:r>
    <w:r w:rsidR="00E23DA0" w:rsidRPr="00E23DA0">
      <w:rPr>
        <w:rFonts w:ascii="Poppins" w:hAnsi="Poppins" w:cs="Poppins"/>
        <w:b/>
        <w:bCs/>
      </w:rPr>
      <w:t xml:space="preserve">49 </w:t>
    </w:r>
    <w:r w:rsidRPr="00E23DA0">
      <w:rPr>
        <w:rFonts w:ascii="Poppins" w:hAnsi="Poppins" w:cs="Poppins"/>
        <w:b/>
        <w:bCs/>
      </w:rPr>
      <w:t>RABO</w:t>
    </w:r>
    <w:r w:rsidR="00E23DA0" w:rsidRPr="00E23DA0">
      <w:rPr>
        <w:rFonts w:ascii="Poppins" w:hAnsi="Poppins" w:cs="Poppins"/>
        <w:b/>
        <w:bCs/>
      </w:rPr>
      <w:t xml:space="preserve"> </w:t>
    </w:r>
    <w:r w:rsidRPr="00E23DA0">
      <w:rPr>
        <w:rFonts w:ascii="Poppins" w:hAnsi="Poppins" w:cs="Poppins"/>
        <w:b/>
        <w:bCs/>
      </w:rPr>
      <w:t>0</w:t>
    </w:r>
    <w:r w:rsidR="00E23DA0" w:rsidRPr="00E23DA0">
      <w:rPr>
        <w:rFonts w:ascii="Poppins" w:hAnsi="Poppins" w:cs="Poppins"/>
        <w:b/>
        <w:bCs/>
      </w:rPr>
      <w:t>1</w:t>
    </w:r>
    <w:r w:rsidRPr="00E23DA0">
      <w:rPr>
        <w:rFonts w:ascii="Poppins" w:hAnsi="Poppins" w:cs="Poppins"/>
        <w:b/>
        <w:bCs/>
      </w:rPr>
      <w:t>0</w:t>
    </w:r>
    <w:r w:rsidR="00E23DA0" w:rsidRPr="00E23DA0">
      <w:rPr>
        <w:rFonts w:ascii="Poppins" w:hAnsi="Poppins" w:cs="Poppins"/>
        <w:b/>
        <w:bCs/>
      </w:rPr>
      <w:t>6 6983 97</w:t>
    </w:r>
    <w:r>
      <w:rPr>
        <w:rFonts w:ascii="Poppins" w:hAnsi="Poppins" w:cs="Poppins"/>
      </w:rPr>
      <w:t xml:space="preserve"> t.n.v. [NAAM BEDRIJF/ KLANT] onder vermelding van het factuurnummer </w:t>
    </w:r>
    <w:r w:rsidR="004E6E79" w:rsidRPr="004E6E79">
      <w:rPr>
        <w:rFonts w:ascii="Poppins" w:hAnsi="Poppins" w:cs="Poppins"/>
        <w:b/>
        <w:bCs/>
      </w:rPr>
      <w:t>[FACTUUR</w:t>
    </w:r>
    <w:r w:rsidRPr="004E6E79">
      <w:rPr>
        <w:rFonts w:ascii="Poppins" w:hAnsi="Poppins" w:cs="Poppins"/>
        <w:b/>
        <w:bCs/>
      </w:rPr>
      <w:t>NUMMER</w:t>
    </w:r>
    <w:r w:rsidR="004E6E79">
      <w:rPr>
        <w:rFonts w:ascii="Poppins" w:hAnsi="Poppins" w:cs="Poppins"/>
        <w:b/>
        <w:bCs/>
      </w:rPr>
      <w:t>]</w:t>
    </w:r>
    <w:r>
      <w:rPr>
        <w:rFonts w:ascii="Poppins" w:hAnsi="Poppins" w:cs="Poppins"/>
      </w:rPr>
      <w:t>.</w:t>
    </w:r>
  </w:p>
  <w:p w14:paraId="2E733A7C" w14:textId="77777777" w:rsidR="00187964" w:rsidRPr="005524E8" w:rsidRDefault="00187964" w:rsidP="00187964">
    <w:pPr>
      <w:pStyle w:val="Instructies"/>
      <w:rPr>
        <w:rFonts w:ascii="Poppins" w:hAnsi="Poppins" w:cs="Poppins"/>
      </w:rPr>
    </w:pPr>
  </w:p>
  <w:p w14:paraId="159772BA" w14:textId="71FAFA7C" w:rsidR="00187964" w:rsidRPr="005524E8" w:rsidRDefault="00187964" w:rsidP="00187964">
    <w:pPr>
      <w:pStyle w:val="Instructies"/>
      <w:rPr>
        <w:rFonts w:ascii="Poppins" w:hAnsi="Poppins" w:cs="Poppins"/>
      </w:rPr>
    </w:pPr>
    <w:proofErr w:type="gramStart"/>
    <w:r>
      <w:rPr>
        <w:rFonts w:ascii="Poppins" w:hAnsi="Poppins" w:cs="Poppins"/>
      </w:rPr>
      <w:t>Indien</w:t>
    </w:r>
    <w:proofErr w:type="gramEnd"/>
    <w:r>
      <w:rPr>
        <w:rFonts w:ascii="Poppins" w:hAnsi="Poppins" w:cs="Poppins"/>
      </w:rPr>
      <w:t xml:space="preserve"> u vragen </w:t>
    </w:r>
    <w:r w:rsidR="004E6E79">
      <w:rPr>
        <w:rFonts w:ascii="Poppins" w:hAnsi="Poppins" w:cs="Poppins"/>
      </w:rPr>
      <w:t>heeft</w:t>
    </w:r>
    <w:r>
      <w:rPr>
        <w:rFonts w:ascii="Poppins" w:hAnsi="Poppins" w:cs="Poppins"/>
      </w:rPr>
      <w:t xml:space="preserve"> over deze factuur</w:t>
    </w:r>
    <w:r>
      <w:rPr>
        <w:rFonts w:ascii="Poppins" w:hAnsi="Poppins" w:cs="Poppins"/>
        <w:lang w:bidi="nl-NL"/>
      </w:rPr>
      <w:t>,</w:t>
    </w:r>
    <w:r w:rsidRPr="005524E8">
      <w:rPr>
        <w:rFonts w:ascii="Poppins" w:hAnsi="Poppins" w:cs="Poppins"/>
        <w:lang w:bidi="nl-NL"/>
      </w:rPr>
      <w:t xml:space="preserve"> kunt u contact opnemen </w:t>
    </w:r>
    <w:r>
      <w:rPr>
        <w:rFonts w:ascii="Poppins" w:hAnsi="Poppins" w:cs="Poppins"/>
        <w:lang w:bidi="nl-NL"/>
      </w:rPr>
      <w:t>met onze financiële afdeling via</w:t>
    </w:r>
    <w:r w:rsidRPr="005524E8">
      <w:rPr>
        <w:rFonts w:ascii="Poppins" w:hAnsi="Poppins" w:cs="Poppins"/>
        <w:lang w:bidi="nl-NL"/>
      </w:rPr>
      <w:t>:</w:t>
    </w:r>
    <w:r w:rsidRPr="005524E8">
      <w:rPr>
        <w:rFonts w:ascii="Poppins" w:hAnsi="Poppins" w:cs="Poppins"/>
      </w:rPr>
      <w:t xml:space="preserve"> </w:t>
    </w:r>
    <w:r w:rsidRPr="00F2583E">
      <w:rPr>
        <w:rFonts w:ascii="Poppins" w:hAnsi="Poppins" w:cs="Poppins"/>
        <w:u w:val="single"/>
      </w:rPr>
      <w:t>financien@stichtingivs.nl</w:t>
    </w:r>
  </w:p>
  <w:p w14:paraId="53AB1508" w14:textId="525128C5" w:rsidR="00187964" w:rsidRPr="00187964" w:rsidRDefault="00187964" w:rsidP="00187964">
    <w:pPr>
      <w:pStyle w:val="Bedankt"/>
      <w:jc w:val="left"/>
      <w:rPr>
        <w:rFonts w:ascii="Poppins" w:hAnsi="Poppins" w:cs="Poppins"/>
      </w:rPr>
    </w:pPr>
    <w:r>
      <w:rPr>
        <w:rFonts w:ascii="Poppins" w:hAnsi="Poppins" w:cs="Poppins"/>
      </w:rPr>
      <w:t>Bedankt dat u voor een project bij Innovision solutions hebt gekozen.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12350" w14:textId="77777777" w:rsidR="00CC5061" w:rsidRDefault="00CC5061">
      <w:pPr>
        <w:spacing w:line="240" w:lineRule="auto"/>
      </w:pPr>
      <w:r>
        <w:separator/>
      </w:r>
    </w:p>
  </w:footnote>
  <w:footnote w:type="continuationSeparator" w:id="0">
    <w:p w14:paraId="1D867F27" w14:textId="77777777" w:rsidR="00CC5061" w:rsidRDefault="00CC50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CBC123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A8B1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2C2596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6087EF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3A70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564A9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1C401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BC836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3903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B20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382057">
    <w:abstractNumId w:val="9"/>
  </w:num>
  <w:num w:numId="2" w16cid:durableId="1331644501">
    <w:abstractNumId w:val="7"/>
  </w:num>
  <w:num w:numId="3" w16cid:durableId="239563694">
    <w:abstractNumId w:val="6"/>
  </w:num>
  <w:num w:numId="4" w16cid:durableId="2029670046">
    <w:abstractNumId w:val="5"/>
  </w:num>
  <w:num w:numId="5" w16cid:durableId="421947992">
    <w:abstractNumId w:val="4"/>
  </w:num>
  <w:num w:numId="6" w16cid:durableId="963002234">
    <w:abstractNumId w:val="8"/>
  </w:num>
  <w:num w:numId="7" w16cid:durableId="12919695">
    <w:abstractNumId w:val="3"/>
  </w:num>
  <w:num w:numId="8" w16cid:durableId="807934919">
    <w:abstractNumId w:val="2"/>
  </w:num>
  <w:num w:numId="9" w16cid:durableId="1573853485">
    <w:abstractNumId w:val="1"/>
  </w:num>
  <w:num w:numId="10" w16cid:durableId="2003198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CED"/>
    <w:rsid w:val="00002830"/>
    <w:rsid w:val="00055AF8"/>
    <w:rsid w:val="0007277D"/>
    <w:rsid w:val="000C3FB9"/>
    <w:rsid w:val="000D35F0"/>
    <w:rsid w:val="00101296"/>
    <w:rsid w:val="001535F0"/>
    <w:rsid w:val="00156B1D"/>
    <w:rsid w:val="00180424"/>
    <w:rsid w:val="00187964"/>
    <w:rsid w:val="002558FA"/>
    <w:rsid w:val="00323F56"/>
    <w:rsid w:val="0035417D"/>
    <w:rsid w:val="003667F4"/>
    <w:rsid w:val="003D4CED"/>
    <w:rsid w:val="004E6E79"/>
    <w:rsid w:val="005524E8"/>
    <w:rsid w:val="00601E78"/>
    <w:rsid w:val="00616194"/>
    <w:rsid w:val="006A3739"/>
    <w:rsid w:val="007577D4"/>
    <w:rsid w:val="00793AFB"/>
    <w:rsid w:val="007A6F40"/>
    <w:rsid w:val="007D3668"/>
    <w:rsid w:val="008049DB"/>
    <w:rsid w:val="00821E5A"/>
    <w:rsid w:val="00837ECD"/>
    <w:rsid w:val="00897AA4"/>
    <w:rsid w:val="00907574"/>
    <w:rsid w:val="00934F6F"/>
    <w:rsid w:val="00966901"/>
    <w:rsid w:val="00981A82"/>
    <w:rsid w:val="00A93410"/>
    <w:rsid w:val="00B76A92"/>
    <w:rsid w:val="00B9297C"/>
    <w:rsid w:val="00BB4862"/>
    <w:rsid w:val="00BC6CAA"/>
    <w:rsid w:val="00BF2506"/>
    <w:rsid w:val="00C3067E"/>
    <w:rsid w:val="00CB7ABD"/>
    <w:rsid w:val="00CC5061"/>
    <w:rsid w:val="00CE7F7E"/>
    <w:rsid w:val="00CF07F2"/>
    <w:rsid w:val="00CF626A"/>
    <w:rsid w:val="00D703FD"/>
    <w:rsid w:val="00D934CD"/>
    <w:rsid w:val="00DE659B"/>
    <w:rsid w:val="00E23DA0"/>
    <w:rsid w:val="00E9657B"/>
    <w:rsid w:val="00F2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334921"/>
  <w15:chartTrackingRefBased/>
  <w15:docId w15:val="{1284A110-6C74-4B43-BCF8-F608D1E8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nl-NL" w:eastAsia="ja-JP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667F4"/>
    <w:rPr>
      <w:spacing w:val="4"/>
    </w:rPr>
  </w:style>
  <w:style w:type="paragraph" w:styleId="Kop1">
    <w:name w:val="heading 1"/>
    <w:basedOn w:val="Standaard"/>
    <w:link w:val="Kop1Char"/>
    <w:uiPriority w:val="1"/>
    <w:qFormat/>
    <w:pPr>
      <w:outlineLvl w:val="0"/>
    </w:pPr>
    <w:rPr>
      <w:rFonts w:asciiTheme="majorHAnsi" w:hAnsiTheme="majorHAnsi"/>
      <w:b/>
      <w:sz w:val="24"/>
    </w:rPr>
  </w:style>
  <w:style w:type="paragraph" w:styleId="Kop2">
    <w:name w:val="heading 2"/>
    <w:basedOn w:val="Standaard"/>
    <w:link w:val="Kop2Char"/>
    <w:uiPriority w:val="1"/>
    <w:qFormat/>
    <w:pPr>
      <w:jc w:val="right"/>
      <w:outlineLvl w:val="1"/>
    </w:pPr>
    <w:rPr>
      <w:caps/>
    </w:rPr>
  </w:style>
  <w:style w:type="paragraph" w:styleId="Kop3">
    <w:name w:val="heading 3"/>
    <w:basedOn w:val="Standaard"/>
    <w:link w:val="Kop3Char"/>
    <w:uiPriority w:val="1"/>
    <w:qFormat/>
    <w:pPr>
      <w:outlineLvl w:val="2"/>
    </w:pPr>
    <w:rPr>
      <w:b/>
      <w:caps/>
      <w:szCs w:val="16"/>
    </w:rPr>
  </w:style>
  <w:style w:type="paragraph" w:styleId="Kop4">
    <w:name w:val="heading 4"/>
    <w:basedOn w:val="Standaard"/>
    <w:link w:val="Kop4Char"/>
    <w:uiPriority w:val="1"/>
    <w:unhideWhenUsed/>
    <w:qFormat/>
    <w:pPr>
      <w:keepNext/>
      <w:keepLines/>
      <w:jc w:val="center"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Kop5">
    <w:name w:val="heading 5"/>
    <w:basedOn w:val="Standaard"/>
    <w:next w:val="Standaard"/>
    <w:link w:val="Kop5Char"/>
    <w:uiPriority w:val="1"/>
    <w:semiHidden/>
    <w:unhideWhenUsed/>
    <w:qFormat/>
    <w:rsid w:val="00D93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Kop6">
    <w:name w:val="heading 6"/>
    <w:basedOn w:val="Standaard"/>
    <w:next w:val="Standaard"/>
    <w:link w:val="Kop6Char"/>
    <w:uiPriority w:val="1"/>
    <w:semiHidden/>
    <w:unhideWhenUsed/>
    <w:qFormat/>
    <w:rsid w:val="00D934C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1"/>
    <w:semiHidden/>
    <w:unhideWhenUsed/>
    <w:qFormat/>
    <w:rsid w:val="00D934C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8">
    <w:name w:val="heading 8"/>
    <w:basedOn w:val="Standaard"/>
    <w:next w:val="Standaard"/>
    <w:link w:val="Kop8Char"/>
    <w:uiPriority w:val="1"/>
    <w:semiHidden/>
    <w:unhideWhenUsed/>
    <w:qFormat/>
    <w:rsid w:val="00D934C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op9">
    <w:name w:val="heading 9"/>
    <w:basedOn w:val="Standaard"/>
    <w:next w:val="Standaard"/>
    <w:link w:val="Kop9Char"/>
    <w:uiPriority w:val="1"/>
    <w:semiHidden/>
    <w:unhideWhenUsed/>
    <w:qFormat/>
    <w:rsid w:val="00D934C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itelvanboek">
    <w:name w:val="Book Title"/>
    <w:basedOn w:val="Standaardalinea-lettertype"/>
    <w:uiPriority w:val="33"/>
    <w:semiHidden/>
    <w:unhideWhenUsed/>
    <w:qFormat/>
    <w:rPr>
      <w:b/>
      <w:bCs/>
      <w:i/>
      <w:iCs/>
      <w:spacing w:val="0"/>
    </w:rPr>
  </w:style>
  <w:style w:type="character" w:styleId="Intensieveverwijzing">
    <w:name w:val="Intense Reference"/>
    <w:basedOn w:val="Standaardalinea-lettertype"/>
    <w:uiPriority w:val="32"/>
    <w:semiHidden/>
    <w:unhideWhenUsed/>
    <w:qFormat/>
    <w:rsid w:val="00D934CD"/>
    <w:rPr>
      <w:b/>
      <w:bCs/>
      <w:caps w:val="0"/>
      <w:smallCaps/>
      <w:color w:val="365F91" w:themeColor="accent1" w:themeShade="BF"/>
      <w:spacing w:val="0"/>
    </w:rPr>
  </w:style>
  <w:style w:type="character" w:customStyle="1" w:styleId="Kop1Char">
    <w:name w:val="Kop 1 Char"/>
    <w:basedOn w:val="Standaardalinea-lettertype"/>
    <w:link w:val="Kop1"/>
    <w:uiPriority w:val="1"/>
    <w:rPr>
      <w:rFonts w:asciiTheme="majorHAnsi" w:hAnsiTheme="majorHAnsi" w:cs="Times New Roman"/>
      <w:b/>
      <w:sz w:val="24"/>
      <w:szCs w:val="18"/>
      <w:lang w:eastAsia="en-US"/>
    </w:rPr>
  </w:style>
  <w:style w:type="character" w:customStyle="1" w:styleId="Kop2Char">
    <w:name w:val="Kop 2 Char"/>
    <w:basedOn w:val="Standaardalinea-lettertype"/>
    <w:link w:val="Kop2"/>
    <w:uiPriority w:val="1"/>
    <w:rPr>
      <w:rFonts w:cs="Times New Roman"/>
      <w:caps/>
      <w:sz w:val="18"/>
      <w:szCs w:val="18"/>
      <w:lang w:eastAsia="en-US"/>
    </w:rPr>
  </w:style>
  <w:style w:type="character" w:customStyle="1" w:styleId="Kop3Char">
    <w:name w:val="Kop 3 Char"/>
    <w:basedOn w:val="Standaardalinea-lettertype"/>
    <w:link w:val="Kop3"/>
    <w:uiPriority w:val="1"/>
    <w:rPr>
      <w:rFonts w:cs="Times New Roman"/>
      <w:b/>
      <w:caps/>
      <w:sz w:val="18"/>
      <w:szCs w:val="16"/>
      <w:lang w:eastAsia="en-US"/>
    </w:rPr>
  </w:style>
  <w:style w:type="paragraph" w:customStyle="1" w:styleId="Bedrag">
    <w:name w:val="Bedrag"/>
    <w:basedOn w:val="Standaard"/>
    <w:uiPriority w:val="6"/>
    <w:unhideWhenUsed/>
    <w:qFormat/>
    <w:pPr>
      <w:jc w:val="right"/>
    </w:pPr>
    <w:rPr>
      <w:szCs w:val="20"/>
    </w:rPr>
  </w:style>
  <w:style w:type="paragraph" w:customStyle="1" w:styleId="Instructies">
    <w:name w:val="Instructies"/>
    <w:basedOn w:val="Standaard"/>
    <w:uiPriority w:val="8"/>
    <w:unhideWhenUsed/>
    <w:qFormat/>
    <w:pPr>
      <w:spacing w:before="240"/>
      <w:contextualSpacing/>
    </w:pPr>
  </w:style>
  <w:style w:type="paragraph" w:customStyle="1" w:styleId="Slogan">
    <w:name w:val="Slogan"/>
    <w:basedOn w:val="Standaard"/>
    <w:uiPriority w:val="2"/>
    <w:qFormat/>
    <w:rsid w:val="00D934CD"/>
    <w:pPr>
      <w:spacing w:after="240"/>
    </w:pPr>
    <w:rPr>
      <w:i/>
      <w:color w:val="595959" w:themeColor="text1" w:themeTint="A6"/>
    </w:rPr>
  </w:style>
  <w:style w:type="paragraph" w:customStyle="1" w:styleId="Bedankt">
    <w:name w:val="Bedankt"/>
    <w:basedOn w:val="Standaard"/>
    <w:next w:val="Standaard"/>
    <w:uiPriority w:val="9"/>
    <w:unhideWhenUsed/>
    <w:qFormat/>
    <w:pPr>
      <w:spacing w:before="600"/>
      <w:jc w:val="center"/>
    </w:pPr>
    <w:rPr>
      <w:b/>
      <w:caps/>
    </w:rPr>
  </w:style>
  <w:style w:type="paragraph" w:styleId="Titel">
    <w:name w:val="Title"/>
    <w:basedOn w:val="Standaard"/>
    <w:link w:val="TitelChar"/>
    <w:qFormat/>
    <w:rsid w:val="00D934CD"/>
    <w:pPr>
      <w:spacing w:after="400"/>
      <w:contextualSpacing/>
      <w:jc w:val="right"/>
    </w:pPr>
    <w:rPr>
      <w:rFonts w:asciiTheme="majorHAnsi" w:eastAsiaTheme="majorEastAsia" w:hAnsiTheme="majorHAnsi" w:cstheme="majorBidi"/>
      <w:b/>
      <w:caps/>
      <w:color w:val="595959" w:themeColor="text1" w:themeTint="A6"/>
      <w:kern w:val="28"/>
      <w:sz w:val="40"/>
      <w:szCs w:val="56"/>
    </w:rPr>
  </w:style>
  <w:style w:type="character" w:customStyle="1" w:styleId="TitelChar">
    <w:name w:val="Titel Char"/>
    <w:basedOn w:val="Standaardalinea-lettertype"/>
    <w:link w:val="Titel"/>
    <w:rsid w:val="003667F4"/>
    <w:rPr>
      <w:rFonts w:asciiTheme="majorHAnsi" w:eastAsiaTheme="majorEastAsia" w:hAnsiTheme="majorHAnsi" w:cstheme="majorBidi"/>
      <w:b/>
      <w:caps/>
      <w:color w:val="595959" w:themeColor="text1" w:themeTint="A6"/>
      <w:spacing w:val="4"/>
      <w:kern w:val="28"/>
      <w:sz w:val="40"/>
      <w:szCs w:val="56"/>
    </w:rPr>
  </w:style>
  <w:style w:type="table" w:styleId="Tabelrasterlicht">
    <w:name w:val="Grid Table Light"/>
    <w:basedOn w:val="Standaardtabe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pPr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Pr>
      <w:rFonts w:cs="Times New Roman"/>
      <w:sz w:val="18"/>
      <w:szCs w:val="18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pPr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Pr>
      <w:rFonts w:cs="Times New Roman"/>
      <w:sz w:val="18"/>
      <w:szCs w:val="18"/>
      <w:lang w:eastAsia="en-US"/>
    </w:rPr>
  </w:style>
  <w:style w:type="table" w:styleId="Onopgemaaktetabel1">
    <w:name w:val="Plain Table 1"/>
    <w:basedOn w:val="Standaardtabel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oeveelheid">
    <w:name w:val="Hoeveelheid"/>
    <w:basedOn w:val="Standaard"/>
    <w:uiPriority w:val="5"/>
    <w:qFormat/>
    <w:pPr>
      <w:jc w:val="center"/>
    </w:pPr>
  </w:style>
  <w:style w:type="character" w:customStyle="1" w:styleId="Kop4Char">
    <w:name w:val="Kop 4 Char"/>
    <w:basedOn w:val="Standaardalinea-lettertype"/>
    <w:link w:val="Kop4"/>
    <w:uiPriority w:val="1"/>
    <w:rPr>
      <w:rFonts w:asciiTheme="majorHAnsi" w:eastAsiaTheme="majorEastAsia" w:hAnsiTheme="majorHAnsi" w:cstheme="majorBidi"/>
      <w:b/>
      <w:iCs/>
      <w:caps/>
      <w:sz w:val="18"/>
      <w:szCs w:val="18"/>
      <w:lang w:eastAsia="en-US"/>
    </w:rPr>
  </w:style>
  <w:style w:type="character" w:customStyle="1" w:styleId="Kop5Char">
    <w:name w:val="Kop 5 Char"/>
    <w:basedOn w:val="Standaardalinea-lettertype"/>
    <w:link w:val="Kop5"/>
    <w:uiPriority w:val="1"/>
    <w:semiHidden/>
    <w:rsid w:val="00D934CD"/>
    <w:rPr>
      <w:rFonts w:asciiTheme="majorHAnsi" w:eastAsiaTheme="majorEastAsia" w:hAnsiTheme="majorHAnsi" w:cstheme="majorBidi"/>
      <w:color w:val="365F91" w:themeColor="accent1" w:themeShade="BF"/>
      <w:spacing w:val="4"/>
    </w:rPr>
  </w:style>
  <w:style w:type="character" w:customStyle="1" w:styleId="Kop6Char">
    <w:name w:val="Kop 6 Char"/>
    <w:basedOn w:val="Standaardalinea-lettertype"/>
    <w:link w:val="Kop6"/>
    <w:uiPriority w:val="1"/>
    <w:semiHidden/>
    <w:rsid w:val="00D934CD"/>
    <w:rPr>
      <w:rFonts w:asciiTheme="majorHAnsi" w:eastAsiaTheme="majorEastAsia" w:hAnsiTheme="majorHAnsi" w:cstheme="majorBidi"/>
      <w:color w:val="243F60" w:themeColor="accent1" w:themeShade="7F"/>
      <w:spacing w:val="4"/>
    </w:rPr>
  </w:style>
  <w:style w:type="character" w:customStyle="1" w:styleId="Kop7Char">
    <w:name w:val="Kop 7 Char"/>
    <w:basedOn w:val="Standaardalinea-lettertype"/>
    <w:link w:val="Kop7"/>
    <w:uiPriority w:val="1"/>
    <w:semiHidden/>
    <w:rsid w:val="00D934CD"/>
    <w:rPr>
      <w:rFonts w:asciiTheme="majorHAnsi" w:eastAsiaTheme="majorEastAsia" w:hAnsiTheme="majorHAnsi" w:cstheme="majorBidi"/>
      <w:i/>
      <w:iCs/>
      <w:color w:val="243F60" w:themeColor="accent1" w:themeShade="7F"/>
      <w:spacing w:val="4"/>
    </w:rPr>
  </w:style>
  <w:style w:type="character" w:customStyle="1" w:styleId="Kop8Char">
    <w:name w:val="Kop 8 Char"/>
    <w:basedOn w:val="Standaardalinea-lettertype"/>
    <w:link w:val="Kop8"/>
    <w:uiPriority w:val="1"/>
    <w:semiHidden/>
    <w:rsid w:val="00D934CD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Kop9Char">
    <w:name w:val="Kop 9 Char"/>
    <w:basedOn w:val="Standaardalinea-lettertype"/>
    <w:link w:val="Kop9"/>
    <w:uiPriority w:val="1"/>
    <w:semiHidden/>
    <w:rsid w:val="00D934CD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character" w:styleId="Intensievebenadrukking">
    <w:name w:val="Intense Emphasis"/>
    <w:basedOn w:val="Standaardalinea-lettertype"/>
    <w:uiPriority w:val="21"/>
    <w:semiHidden/>
    <w:unhideWhenUsed/>
    <w:qFormat/>
    <w:rsid w:val="00D934CD"/>
    <w:rPr>
      <w:i/>
      <w:iCs/>
      <w:color w:val="365F9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semiHidden/>
    <w:unhideWhenUsed/>
    <w:qFormat/>
    <w:rsid w:val="00D934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semiHidden/>
    <w:rsid w:val="00D934CD"/>
    <w:rPr>
      <w:i/>
      <w:iCs/>
      <w:color w:val="365F91" w:themeColor="accent1" w:themeShade="BF"/>
      <w:spacing w:val="4"/>
    </w:rPr>
  </w:style>
  <w:style w:type="paragraph" w:styleId="Bloktekst">
    <w:name w:val="Block Text"/>
    <w:basedOn w:val="Standaard"/>
    <w:uiPriority w:val="99"/>
    <w:semiHidden/>
    <w:unhideWhenUsed/>
    <w:rsid w:val="00D934CD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character" w:customStyle="1" w:styleId="Niet-omgezettevermelding1">
    <w:name w:val="Niet-omgezette vermelding1"/>
    <w:basedOn w:val="Standaardalinea-lettertype"/>
    <w:uiPriority w:val="99"/>
    <w:semiHidden/>
    <w:unhideWhenUsed/>
    <w:rsid w:val="00D934CD"/>
    <w:rPr>
      <w:color w:val="595959" w:themeColor="text1" w:themeTint="A6"/>
      <w:shd w:val="clear" w:color="auto" w:fill="E1DFDD"/>
    </w:rPr>
  </w:style>
  <w:style w:type="table" w:styleId="Rastertabel1licht">
    <w:name w:val="Grid Table 1 Light"/>
    <w:basedOn w:val="Standaardtabel"/>
    <w:uiPriority w:val="46"/>
    <w:rsid w:val="002558FA"/>
    <w:pPr>
      <w:spacing w:line="240" w:lineRule="auto"/>
    </w:pPr>
    <w:tblPr>
      <w:tblStyleRowBandSize w:val="1"/>
      <w:tblStyleCol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Verfijndetabel2">
    <w:name w:val="Table Subtle 2"/>
    <w:basedOn w:val="Standaardtabel"/>
    <w:uiPriority w:val="99"/>
    <w:rsid w:val="00907574"/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alweb">
    <w:name w:val="Normal (Web)"/>
    <w:basedOn w:val="Standaard"/>
    <w:uiPriority w:val="99"/>
    <w:unhideWhenUsed/>
    <w:rsid w:val="00D703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pacing w:val="0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4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ristanvrs/Library/Containers/com.microsoft.Word/Data/Library/Application%20Support/Microsoft/Office/16.0/DTS/Search/%7b4497133E-743C-674E-BD0C-C9C1ECD3C402%7dtf16392525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BFEF346162294F8F285FA2A8F9B36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8E0C0CD-BEB1-6C46-84C3-28D331DF991C}"/>
      </w:docPartPr>
      <w:docPartBody>
        <w:p w:rsidR="00C53E97" w:rsidRDefault="00661C20">
          <w:pPr>
            <w:pStyle w:val="85BFEF346162294F8F285FA2A8F9B364"/>
          </w:pPr>
          <w:r w:rsidRPr="000D35F0">
            <w:rPr>
              <w:lang w:bidi="nl-NL"/>
            </w:rPr>
            <w:t>Bedrijfsnaam</w:t>
          </w:r>
        </w:p>
      </w:docPartBody>
    </w:docPart>
    <w:docPart>
      <w:docPartPr>
        <w:name w:val="A627505029C22A4BBA3A2A5C63FF2A4E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243ED11-C5DB-3546-B7EF-126A4CD30FAE}"/>
      </w:docPartPr>
      <w:docPartBody>
        <w:p w:rsidR="00C53E97" w:rsidRDefault="00661C20">
          <w:pPr>
            <w:pStyle w:val="A627505029C22A4BBA3A2A5C63FF2A4E"/>
          </w:pPr>
          <w:r w:rsidRPr="000D35F0">
            <w:rPr>
              <w:lang w:bidi="nl-NL"/>
            </w:rPr>
            <w:t>Telefoon:</w:t>
          </w:r>
        </w:p>
      </w:docPartBody>
    </w:docPart>
    <w:docPart>
      <w:docPartPr>
        <w:name w:val="66FAC76203BB26488668F6F3E805178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5F4453E-7F67-794F-953C-479A0AD1986A}"/>
      </w:docPartPr>
      <w:docPartBody>
        <w:p w:rsidR="00C53E97" w:rsidRDefault="00661C20">
          <w:pPr>
            <w:pStyle w:val="66FAC76203BB26488668F6F3E8051782"/>
          </w:pPr>
          <w:r w:rsidRPr="000D35F0">
            <w:rPr>
              <w:lang w:bidi="nl-NL"/>
            </w:rPr>
            <w:t>FACTUUR</w:t>
          </w:r>
        </w:p>
      </w:docPartBody>
    </w:docPart>
    <w:docPart>
      <w:docPartPr>
        <w:name w:val="E4A8F5E2645B34478167925E32C58DF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A473F12-DAFB-474D-BBAC-00625470EEE5}"/>
      </w:docPartPr>
      <w:docPartBody>
        <w:p w:rsidR="00C53E97" w:rsidRDefault="00661C20">
          <w:pPr>
            <w:pStyle w:val="E4A8F5E2645B34478167925E32C58DF8"/>
          </w:pPr>
          <w:r w:rsidRPr="000D35F0">
            <w:rPr>
              <w:lang w:bidi="nl-NL"/>
            </w:rPr>
            <w:t>Factuurnummer</w:t>
          </w:r>
        </w:p>
      </w:docPartBody>
    </w:docPart>
    <w:docPart>
      <w:docPartPr>
        <w:name w:val="7BD8A744588298439C90EF58FF1F600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5460E2B-EED4-784B-9693-121DFB3D30AF}"/>
      </w:docPartPr>
      <w:docPartBody>
        <w:p w:rsidR="00C53E97" w:rsidRDefault="00661C20">
          <w:pPr>
            <w:pStyle w:val="7BD8A744588298439C90EF58FF1F600F"/>
          </w:pPr>
          <w:r w:rsidRPr="000D35F0">
            <w:rPr>
              <w:lang w:bidi="nl-NL"/>
            </w:rPr>
            <w:t>Datum:</w:t>
          </w:r>
        </w:p>
      </w:docPartBody>
    </w:docPart>
    <w:docPart>
      <w:docPartPr>
        <w:name w:val="E859459DC9A2394C9D2098391F6BD84F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3936578-0CFC-7348-B80A-74A480F87EE6}"/>
      </w:docPartPr>
      <w:docPartBody>
        <w:p w:rsidR="00C53E97" w:rsidRDefault="00661C20">
          <w:pPr>
            <w:pStyle w:val="E859459DC9A2394C9D2098391F6BD84F"/>
          </w:pPr>
          <w:r w:rsidRPr="000D35F0">
            <w:rPr>
              <w:lang w:bidi="nl-NL"/>
            </w:rPr>
            <w:t>Datum</w:t>
          </w:r>
        </w:p>
      </w:docPartBody>
    </w:docPart>
    <w:docPart>
      <w:docPartPr>
        <w:name w:val="972D74C47C6FC4468CA32A87674BE18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B43BC06-7164-B34A-A535-84EC6D241390}"/>
      </w:docPartPr>
      <w:docPartBody>
        <w:p w:rsidR="00C53E97" w:rsidRDefault="00661C20">
          <w:pPr>
            <w:pStyle w:val="972D74C47C6FC4468CA32A87674BE18C"/>
          </w:pPr>
          <w:r w:rsidRPr="000D35F0">
            <w:rPr>
              <w:lang w:bidi="nl-NL"/>
            </w:rPr>
            <w:t>Aan:</w:t>
          </w:r>
        </w:p>
      </w:docPartBody>
    </w:docPart>
    <w:docPart>
      <w:docPartPr>
        <w:name w:val="A24B1005150E5949AB65FE89AC9AB9F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8C47F59-6F2B-B144-B615-E1E97DD978E8}"/>
      </w:docPartPr>
      <w:docPartBody>
        <w:p w:rsidR="00C53E97" w:rsidRDefault="00661C20">
          <w:pPr>
            <w:pStyle w:val="A24B1005150E5949AB65FE89AC9AB9F2"/>
          </w:pPr>
          <w:r w:rsidRPr="000D35F0">
            <w:rPr>
              <w:lang w:bidi="nl-NL"/>
            </w:rPr>
            <w:t>Naam van ontvanger</w:t>
          </w:r>
        </w:p>
      </w:docPartBody>
    </w:docPart>
    <w:docPart>
      <w:docPartPr>
        <w:name w:val="884765B93DC7E7499044979EC1C59F81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065736B-F4B1-7746-8227-966A627BDAA2}"/>
      </w:docPartPr>
      <w:docPartBody>
        <w:p w:rsidR="00C53E97" w:rsidRDefault="00661C20">
          <w:pPr>
            <w:pStyle w:val="884765B93DC7E7499044979EC1C59F81"/>
          </w:pPr>
          <w:r w:rsidRPr="000D35F0">
            <w:rPr>
              <w:lang w:bidi="nl-NL"/>
            </w:rPr>
            <w:t>Bedrijfsnaam</w:t>
          </w:r>
        </w:p>
      </w:docPartBody>
    </w:docPart>
    <w:docPart>
      <w:docPartPr>
        <w:name w:val="C728B58D41EF1C40AFCEDC8FD3431AD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0EA16BB-1265-C74F-82AB-C2E5BF62623C}"/>
      </w:docPartPr>
      <w:docPartBody>
        <w:p w:rsidR="00C53E97" w:rsidRDefault="00661C20">
          <w:pPr>
            <w:pStyle w:val="C728B58D41EF1C40AFCEDC8FD3431ADB"/>
          </w:pPr>
          <w:r w:rsidRPr="000D35F0">
            <w:rPr>
              <w:lang w:bidi="nl-NL"/>
            </w:rPr>
            <w:t>Adres</w:t>
          </w:r>
        </w:p>
      </w:docPartBody>
    </w:docPart>
    <w:docPart>
      <w:docPartPr>
        <w:name w:val="AB22DD81411E8F45A44E7FE2BAD4C73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067CE5A-68B5-9642-A1D1-97234B6A994B}"/>
      </w:docPartPr>
      <w:docPartBody>
        <w:p w:rsidR="00C53E97" w:rsidRDefault="00661C20">
          <w:pPr>
            <w:pStyle w:val="AB22DD81411E8F45A44E7FE2BAD4C739"/>
          </w:pPr>
          <w:r w:rsidRPr="000D35F0">
            <w:rPr>
              <w:lang w:bidi="nl-NL"/>
            </w:rPr>
            <w:t>Postcode en plaats</w:t>
          </w:r>
        </w:p>
      </w:docPartBody>
    </w:docPart>
    <w:docPart>
      <w:docPartPr>
        <w:name w:val="984D4ED6F65D9646B402FE5D8818D6E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866EB1B2-5D34-224F-A122-0C69FA36B291}"/>
      </w:docPartPr>
      <w:docPartBody>
        <w:p w:rsidR="00C53E97" w:rsidRDefault="00661C20">
          <w:pPr>
            <w:pStyle w:val="984D4ED6F65D9646B402FE5D8818D6EC"/>
          </w:pPr>
          <w:r w:rsidRPr="000D35F0">
            <w:rPr>
              <w:lang w:bidi="nl-NL"/>
            </w:rPr>
            <w:t>Telefoonnummer:</w:t>
          </w:r>
        </w:p>
      </w:docPartBody>
    </w:docPart>
    <w:docPart>
      <w:docPartPr>
        <w:name w:val="1C99E907CEC86742B2FB1BE1C445294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4BABCCA7-0CA3-A941-8D32-7CCAFF7B9039}"/>
      </w:docPartPr>
      <w:docPartBody>
        <w:p w:rsidR="00C53E97" w:rsidRDefault="00661C20">
          <w:pPr>
            <w:pStyle w:val="1C99E907CEC86742B2FB1BE1C4452943"/>
          </w:pPr>
          <w:r w:rsidRPr="000D35F0">
            <w:rPr>
              <w:lang w:bidi="nl-NL"/>
            </w:rPr>
            <w:t>Telefoon</w:t>
          </w:r>
        </w:p>
      </w:docPartBody>
    </w:docPart>
    <w:docPart>
      <w:docPartPr>
        <w:name w:val="D106E838C1CB944ABB7514EDE841D1E7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B10DAD3-210E-074D-8798-36918626CAFF}"/>
      </w:docPartPr>
      <w:docPartBody>
        <w:p w:rsidR="00C53E97" w:rsidRDefault="00627124" w:rsidP="00627124">
          <w:pPr>
            <w:pStyle w:val="D106E838C1CB944ABB7514EDE841D1E7"/>
          </w:pPr>
          <w:r w:rsidRPr="000D35F0">
            <w:rPr>
              <w:lang w:bidi="nl-NL"/>
            </w:rPr>
            <w:t>Naam van ontvanger</w:t>
          </w:r>
        </w:p>
      </w:docPartBody>
    </w:docPart>
    <w:docPart>
      <w:docPartPr>
        <w:name w:val="9E2674A42341834E94316C5C62B85F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ACEE9AD-98FF-4242-9CBB-5D74A1E54BD5}"/>
      </w:docPartPr>
      <w:docPartBody>
        <w:p w:rsidR="00C53E97" w:rsidRDefault="00627124" w:rsidP="00627124">
          <w:pPr>
            <w:pStyle w:val="9E2674A42341834E94316C5C62B85FA6"/>
          </w:pPr>
          <w:r w:rsidRPr="000D35F0">
            <w:rPr>
              <w:lang w:bidi="nl-NL"/>
            </w:rPr>
            <w:t>Naam van ontvanger</w:t>
          </w:r>
        </w:p>
      </w:docPartBody>
    </w:docPart>
    <w:docPart>
      <w:docPartPr>
        <w:name w:val="6B7CDA231F137E44975622AD8F4D1B2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E73F5447-24E4-4749-9BB5-3A1E58F00E01}"/>
      </w:docPartPr>
      <w:docPartBody>
        <w:p w:rsidR="00C53E97" w:rsidRDefault="00627124" w:rsidP="00627124">
          <w:pPr>
            <w:pStyle w:val="6B7CDA231F137E44975622AD8F4D1B23"/>
          </w:pPr>
          <w:r w:rsidRPr="000D35F0">
            <w:rPr>
              <w:lang w:bidi="nl-NL"/>
            </w:rPr>
            <w:t>Naam van ontvanger</w:t>
          </w:r>
        </w:p>
      </w:docPartBody>
    </w:docPart>
    <w:docPart>
      <w:docPartPr>
        <w:name w:val="BCBD5104B80BEC4AB2D459DCA98A752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9EA74DB-56C5-BE49-982D-9203A463F4BD}"/>
      </w:docPartPr>
      <w:docPartBody>
        <w:p w:rsidR="00C53E97" w:rsidRDefault="00627124" w:rsidP="00627124">
          <w:pPr>
            <w:pStyle w:val="BCBD5104B80BEC4AB2D459DCA98A7529"/>
          </w:pPr>
          <w:r w:rsidRPr="000D35F0">
            <w:rPr>
              <w:lang w:bidi="nl-NL"/>
            </w:rPr>
            <w:t>Naam van ontvanger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24"/>
    <w:rsid w:val="003801A5"/>
    <w:rsid w:val="00627124"/>
    <w:rsid w:val="00661C20"/>
    <w:rsid w:val="00AD3581"/>
    <w:rsid w:val="00BF70D9"/>
    <w:rsid w:val="00C5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85BFEF346162294F8F285FA2A8F9B364">
    <w:name w:val="85BFEF346162294F8F285FA2A8F9B364"/>
  </w:style>
  <w:style w:type="paragraph" w:customStyle="1" w:styleId="A627505029C22A4BBA3A2A5C63FF2A4E">
    <w:name w:val="A627505029C22A4BBA3A2A5C63FF2A4E"/>
  </w:style>
  <w:style w:type="paragraph" w:customStyle="1" w:styleId="66FAC76203BB26488668F6F3E8051782">
    <w:name w:val="66FAC76203BB26488668F6F3E8051782"/>
  </w:style>
  <w:style w:type="paragraph" w:customStyle="1" w:styleId="E4A8F5E2645B34478167925E32C58DF8">
    <w:name w:val="E4A8F5E2645B34478167925E32C58DF8"/>
  </w:style>
  <w:style w:type="paragraph" w:customStyle="1" w:styleId="7BD8A744588298439C90EF58FF1F600F">
    <w:name w:val="7BD8A744588298439C90EF58FF1F600F"/>
  </w:style>
  <w:style w:type="paragraph" w:customStyle="1" w:styleId="E859459DC9A2394C9D2098391F6BD84F">
    <w:name w:val="E859459DC9A2394C9D2098391F6BD84F"/>
  </w:style>
  <w:style w:type="paragraph" w:customStyle="1" w:styleId="972D74C47C6FC4468CA32A87674BE18C">
    <w:name w:val="972D74C47C6FC4468CA32A87674BE18C"/>
  </w:style>
  <w:style w:type="paragraph" w:customStyle="1" w:styleId="A24B1005150E5949AB65FE89AC9AB9F2">
    <w:name w:val="A24B1005150E5949AB65FE89AC9AB9F2"/>
  </w:style>
  <w:style w:type="paragraph" w:customStyle="1" w:styleId="884765B93DC7E7499044979EC1C59F81">
    <w:name w:val="884765B93DC7E7499044979EC1C59F81"/>
  </w:style>
  <w:style w:type="paragraph" w:customStyle="1" w:styleId="C728B58D41EF1C40AFCEDC8FD3431ADB">
    <w:name w:val="C728B58D41EF1C40AFCEDC8FD3431ADB"/>
  </w:style>
  <w:style w:type="paragraph" w:customStyle="1" w:styleId="AB22DD81411E8F45A44E7FE2BAD4C739">
    <w:name w:val="AB22DD81411E8F45A44E7FE2BAD4C739"/>
  </w:style>
  <w:style w:type="paragraph" w:customStyle="1" w:styleId="984D4ED6F65D9646B402FE5D8818D6EC">
    <w:name w:val="984D4ED6F65D9646B402FE5D8818D6EC"/>
  </w:style>
  <w:style w:type="paragraph" w:customStyle="1" w:styleId="1C99E907CEC86742B2FB1BE1C4452943">
    <w:name w:val="1C99E907CEC86742B2FB1BE1C4452943"/>
  </w:style>
  <w:style w:type="paragraph" w:customStyle="1" w:styleId="D106E838C1CB944ABB7514EDE841D1E7">
    <w:name w:val="D106E838C1CB944ABB7514EDE841D1E7"/>
    <w:rsid w:val="00627124"/>
  </w:style>
  <w:style w:type="paragraph" w:customStyle="1" w:styleId="9E2674A42341834E94316C5C62B85FA6">
    <w:name w:val="9E2674A42341834E94316C5C62B85FA6"/>
    <w:rsid w:val="00627124"/>
  </w:style>
  <w:style w:type="paragraph" w:customStyle="1" w:styleId="6B7CDA231F137E44975622AD8F4D1B23">
    <w:name w:val="6B7CDA231F137E44975622AD8F4D1B23"/>
    <w:rsid w:val="00627124"/>
  </w:style>
  <w:style w:type="paragraph" w:customStyle="1" w:styleId="BCBD5104B80BEC4AB2D459DCA98A7529">
    <w:name w:val="BCBD5104B80BEC4AB2D459DCA98A7529"/>
    <w:rsid w:val="006271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Invo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61DB7A-CFDB-CC4B-80C1-5EAF1169B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{4497133E-743C-674E-BD0C-C9C1ECD3C402}tf16392525_win32.dotx</Template>
  <TotalTime>64</TotalTime>
  <Pages>1</Pages>
  <Words>145</Words>
  <Characters>800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Innovision Solutions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Tristan Verschueren</cp:lastModifiedBy>
  <cp:revision>5</cp:revision>
  <dcterms:created xsi:type="dcterms:W3CDTF">2022-06-13T13:25:00Z</dcterms:created>
  <dcterms:modified xsi:type="dcterms:W3CDTF">2022-10-03T11:43:00Z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